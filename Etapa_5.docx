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74B" w:rsidRPr="00E4520D" w:rsidRDefault="002461C5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 w:rsidRPr="00E4520D">
        <w:rPr>
          <w:rFonts w:ascii="Times New Roman" w:eastAsia="Arial" w:hAnsi="Times New Roman" w:cs="Times New Roman"/>
          <w:color w:val="000000"/>
        </w:rPr>
        <w:t>ANÁLISIS DE DATOS</w:t>
      </w: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2461C5" w:rsidRPr="00E4520D" w:rsidRDefault="002461C5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0704F7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t>Fase 5</w:t>
      </w: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 w:rsidRPr="00E4520D">
        <w:rPr>
          <w:rFonts w:ascii="Times New Roman" w:eastAsia="Arial" w:hAnsi="Times New Roman" w:cs="Times New Roman"/>
          <w:color w:val="000000"/>
        </w:rPr>
        <w:t xml:space="preserve">Código: </w:t>
      </w:r>
      <w:r w:rsidR="002461C5" w:rsidRPr="00E4520D">
        <w:rPr>
          <w:rFonts w:ascii="Times New Roman" w:hAnsi="Times New Roman" w:cs="Times New Roman"/>
        </w:rPr>
        <w:t>202016908_38</w:t>
      </w: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tabs>
          <w:tab w:val="left" w:pos="7965"/>
        </w:tabs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 w:rsidRPr="00E4520D">
        <w:rPr>
          <w:rFonts w:ascii="Times New Roman" w:eastAsia="Arial" w:hAnsi="Times New Roman" w:cs="Times New Roman"/>
          <w:color w:val="000000"/>
        </w:rPr>
        <w:t>Presentado al tutor:</w:t>
      </w:r>
    </w:p>
    <w:p w:rsidR="009E474B" w:rsidRPr="00E4520D" w:rsidRDefault="002461C5" w:rsidP="009E47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 w:rsidRPr="00E4520D">
        <w:rPr>
          <w:rFonts w:ascii="Times New Roman" w:eastAsia="Arial" w:hAnsi="Times New Roman" w:cs="Times New Roman"/>
          <w:color w:val="000000"/>
        </w:rPr>
        <w:t>JAVIER LEONARDO PINEDA URIBE</w:t>
      </w:r>
    </w:p>
    <w:p w:rsidR="009E474B" w:rsidRPr="00E4520D" w:rsidRDefault="009E474B" w:rsidP="009E47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2461C5" w:rsidRPr="00E4520D" w:rsidRDefault="002461C5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 w:rsidRPr="00E4520D">
        <w:rPr>
          <w:rFonts w:ascii="Times New Roman" w:eastAsia="Arial" w:hAnsi="Times New Roman" w:cs="Times New Roman"/>
          <w:color w:val="000000"/>
        </w:rPr>
        <w:t>Entregado por:</w:t>
      </w: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 w:rsidRPr="00E4520D">
        <w:rPr>
          <w:rFonts w:ascii="Times New Roman" w:eastAsia="Arial" w:hAnsi="Times New Roman" w:cs="Times New Roman"/>
          <w:color w:val="000000"/>
        </w:rPr>
        <w:t>ÁLVARO CAMILO PEDREROS BENAVIDES</w:t>
      </w: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tabs>
          <w:tab w:val="left" w:pos="6380"/>
        </w:tabs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 w:rsidRPr="00E4520D">
        <w:rPr>
          <w:rFonts w:ascii="Times New Roman" w:eastAsia="Arial" w:hAnsi="Times New Roman" w:cs="Times New Roman"/>
          <w:color w:val="000000"/>
        </w:rPr>
        <w:t xml:space="preserve">Universidad Nacional Abierta Y A Distancia - </w:t>
      </w:r>
      <w:proofErr w:type="spellStart"/>
      <w:r w:rsidRPr="00E4520D">
        <w:rPr>
          <w:rFonts w:ascii="Times New Roman" w:eastAsia="Arial" w:hAnsi="Times New Roman" w:cs="Times New Roman"/>
          <w:color w:val="000000"/>
        </w:rPr>
        <w:t>UNAD</w:t>
      </w:r>
      <w:proofErr w:type="spellEnd"/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</w:rPr>
      </w:pPr>
      <w:r w:rsidRPr="00E4520D">
        <w:rPr>
          <w:rFonts w:ascii="Times New Roman" w:eastAsia="Arial" w:hAnsi="Times New Roman" w:cs="Times New Roman"/>
          <w:color w:val="000000"/>
        </w:rPr>
        <w:t>Escuela de Ciencias Básicas Tecnología e Ingeniería</w:t>
      </w:r>
    </w:p>
    <w:p w:rsidR="009E474B" w:rsidRPr="00E4520D" w:rsidRDefault="00851295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t>Diciembre</w:t>
      </w:r>
      <w:r w:rsidR="009E474B" w:rsidRPr="00E4520D">
        <w:rPr>
          <w:rFonts w:ascii="Times New Roman" w:eastAsia="Arial" w:hAnsi="Times New Roman" w:cs="Times New Roman"/>
          <w:color w:val="000000"/>
        </w:rPr>
        <w:t xml:space="preserve"> de 2023</w:t>
      </w:r>
    </w:p>
    <w:p w:rsidR="009E474B" w:rsidRPr="00E4520D" w:rsidRDefault="009E474B" w:rsidP="009E474B">
      <w:pPr>
        <w:spacing w:line="240" w:lineRule="auto"/>
        <w:jc w:val="center"/>
        <w:rPr>
          <w:rFonts w:ascii="Times New Roman" w:eastAsia="Arial" w:hAnsi="Times New Roman" w:cs="Times New Roman"/>
          <w:color w:val="000000"/>
        </w:rPr>
      </w:pPr>
      <w:r w:rsidRPr="00E4520D">
        <w:rPr>
          <w:rFonts w:ascii="Times New Roman" w:eastAsia="Arial" w:hAnsi="Times New Roman" w:cs="Times New Roman"/>
          <w:color w:val="000000"/>
        </w:rPr>
        <w:t>Bogotá D.C.</w:t>
      </w:r>
    </w:p>
    <w:p w:rsidR="004D6B86" w:rsidRPr="00E4520D" w:rsidRDefault="00345333">
      <w:pPr>
        <w:pStyle w:val="Ttulodeseccin"/>
        <w:rPr>
          <w:rFonts w:ascii="Times New Roman" w:hAnsi="Times New Roman" w:cs="Times New Roman"/>
        </w:rPr>
      </w:pPr>
      <w:r w:rsidRPr="00E4520D">
        <w:rPr>
          <w:rFonts w:ascii="Times New Roman" w:hAnsi="Times New Roman" w:cs="Times New Roman"/>
          <w:lang w:bidi="es-ES"/>
        </w:rPr>
        <w:lastRenderedPageBreak/>
        <w:t>Resumen</w:t>
      </w:r>
    </w:p>
    <w:p w:rsidR="00FA1A94" w:rsidRDefault="00773E02">
      <w:pPr>
        <w:pStyle w:val="Sinespaciad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siguiente documento de quiere poner en práctica lo aprendido de análisis de datos por medio de </w:t>
      </w:r>
      <w:r w:rsidR="00F563AC">
        <w:rPr>
          <w:rFonts w:ascii="Times New Roman" w:hAnsi="Times New Roman" w:cs="Times New Roman"/>
        </w:rPr>
        <w:t>una</w:t>
      </w:r>
      <w:r>
        <w:rPr>
          <w:rFonts w:ascii="Times New Roman" w:hAnsi="Times New Roman" w:cs="Times New Roman"/>
        </w:rPr>
        <w:t xml:space="preserve"> base de datos que se encontró en </w:t>
      </w:r>
      <w:r w:rsidR="00F563AC">
        <w:rPr>
          <w:rFonts w:ascii="Times New Roman" w:hAnsi="Times New Roman" w:cs="Times New Roman"/>
        </w:rPr>
        <w:t xml:space="preserve">el sitio web </w:t>
      </w:r>
      <w:proofErr w:type="spellStart"/>
      <w:r w:rsidR="00F563AC" w:rsidRPr="00F563AC">
        <w:rPr>
          <w:rFonts w:ascii="Times New Roman" w:hAnsi="Times New Roman" w:cs="Times New Roman"/>
        </w:rPr>
        <w:t>kaggle</w:t>
      </w:r>
      <w:proofErr w:type="spellEnd"/>
      <w:r w:rsidR="00F563AC">
        <w:rPr>
          <w:rFonts w:ascii="Times New Roman" w:hAnsi="Times New Roman" w:cs="Times New Roman"/>
        </w:rPr>
        <w:t xml:space="preserve"> la cual corresponde </w:t>
      </w:r>
      <w:r w:rsidR="00D811CD">
        <w:rPr>
          <w:rFonts w:ascii="Times New Roman" w:hAnsi="Times New Roman" w:cs="Times New Roman"/>
        </w:rPr>
        <w:t xml:space="preserve">a distintos datos que ayudan estimar el resultado de una enfermedad de arterias coronarias y este procedimiento se va a pasar a implementar por medio de dos métodos de análisis de datos el cual es el árbol de decisiones y el </w:t>
      </w:r>
      <w:proofErr w:type="spellStart"/>
      <w:r w:rsidR="00D811CD">
        <w:rPr>
          <w:rFonts w:ascii="Times New Roman" w:hAnsi="Times New Roman" w:cs="Times New Roman"/>
        </w:rPr>
        <w:t>Naive</w:t>
      </w:r>
      <w:proofErr w:type="spellEnd"/>
      <w:r w:rsidR="00D811CD">
        <w:rPr>
          <w:rFonts w:ascii="Times New Roman" w:hAnsi="Times New Roman" w:cs="Times New Roman"/>
        </w:rPr>
        <w:t xml:space="preserve"> </w:t>
      </w:r>
      <w:proofErr w:type="spellStart"/>
      <w:r w:rsidR="00D811CD">
        <w:rPr>
          <w:rFonts w:ascii="Times New Roman" w:hAnsi="Times New Roman" w:cs="Times New Roman"/>
        </w:rPr>
        <w:t>Bayes</w:t>
      </w:r>
      <w:proofErr w:type="spellEnd"/>
      <w:r w:rsidR="00D811CD">
        <w:rPr>
          <w:rFonts w:ascii="Times New Roman" w:hAnsi="Times New Roman" w:cs="Times New Roman"/>
        </w:rPr>
        <w:t xml:space="preserve"> </w:t>
      </w:r>
      <w:r w:rsidR="002715C6">
        <w:rPr>
          <w:rFonts w:ascii="Times New Roman" w:hAnsi="Times New Roman" w:cs="Times New Roman"/>
        </w:rPr>
        <w:t xml:space="preserve">para lo que al comienzo se va a hacer en análisis de los datos en bruto sin modificaciones </w:t>
      </w:r>
      <w:r w:rsidR="00716BF5">
        <w:rPr>
          <w:rFonts w:ascii="Times New Roman" w:hAnsi="Times New Roman" w:cs="Times New Roman"/>
        </w:rPr>
        <w:t xml:space="preserve">y proceder a ver sus resultados, para después </w:t>
      </w:r>
      <w:proofErr w:type="spellStart"/>
      <w:r w:rsidR="00716BF5">
        <w:rPr>
          <w:rFonts w:ascii="Times New Roman" w:hAnsi="Times New Roman" w:cs="Times New Roman"/>
        </w:rPr>
        <w:t>discretizar</w:t>
      </w:r>
      <w:proofErr w:type="spellEnd"/>
      <w:r w:rsidR="00716BF5">
        <w:rPr>
          <w:rFonts w:ascii="Times New Roman" w:hAnsi="Times New Roman" w:cs="Times New Roman"/>
        </w:rPr>
        <w:t xml:space="preserve"> y depurar la información dada y hacer otra base de datos con esta información y hacer el mismo análisis de datos y el entrenamiento de los algoritmos a implementar para después ver sus resultados y hacer un análisis de lo obtenido </w:t>
      </w:r>
    </w:p>
    <w:p w:rsidR="0046195D" w:rsidRPr="00E4520D" w:rsidRDefault="0046195D">
      <w:pPr>
        <w:pStyle w:val="Sinespaciado"/>
        <w:rPr>
          <w:rFonts w:ascii="Times New Roman" w:hAnsi="Times New Roman" w:cs="Times New Roman"/>
        </w:rPr>
      </w:pPr>
    </w:p>
    <w:p w:rsidR="00FA1A94" w:rsidRPr="00E4520D" w:rsidRDefault="00FA1A94">
      <w:pPr>
        <w:pStyle w:val="Sinespaciado"/>
        <w:rPr>
          <w:rFonts w:ascii="Times New Roman" w:hAnsi="Times New Roman" w:cs="Times New Roman"/>
        </w:rPr>
      </w:pPr>
    </w:p>
    <w:p w:rsidR="00FA1A94" w:rsidRPr="00E4520D" w:rsidRDefault="00FA1A94">
      <w:pPr>
        <w:pStyle w:val="Sinespaciado"/>
        <w:rPr>
          <w:rFonts w:ascii="Times New Roman" w:hAnsi="Times New Roman" w:cs="Times New Roman"/>
        </w:rPr>
      </w:pPr>
    </w:p>
    <w:p w:rsidR="00FA1A94" w:rsidRPr="00E4520D" w:rsidRDefault="00FA1A94">
      <w:pPr>
        <w:pStyle w:val="Sinespaciado"/>
        <w:rPr>
          <w:rFonts w:ascii="Times New Roman" w:hAnsi="Times New Roman" w:cs="Times New Roman"/>
        </w:rPr>
      </w:pPr>
    </w:p>
    <w:p w:rsidR="00FA1A94" w:rsidRPr="00E4520D" w:rsidRDefault="00FA1A94">
      <w:pPr>
        <w:pStyle w:val="Sinespaciado"/>
        <w:rPr>
          <w:rFonts w:ascii="Times New Roman" w:hAnsi="Times New Roman" w:cs="Times New Roman"/>
        </w:rPr>
      </w:pPr>
    </w:p>
    <w:p w:rsidR="00E44EE7" w:rsidRPr="00E4520D" w:rsidRDefault="00E44EE7">
      <w:pPr>
        <w:pStyle w:val="Sinespaciado"/>
        <w:rPr>
          <w:rFonts w:ascii="Times New Roman" w:hAnsi="Times New Roman" w:cs="Times New Roman"/>
        </w:rPr>
      </w:pPr>
    </w:p>
    <w:p w:rsidR="00E44EE7" w:rsidRPr="00E4520D" w:rsidRDefault="00E44EE7">
      <w:pPr>
        <w:pStyle w:val="Sinespaciado"/>
        <w:rPr>
          <w:rFonts w:ascii="Times New Roman" w:hAnsi="Times New Roman" w:cs="Times New Roman"/>
        </w:rPr>
      </w:pPr>
    </w:p>
    <w:p w:rsidR="003C1B3F" w:rsidRPr="00E4520D" w:rsidRDefault="003C1B3F">
      <w:pPr>
        <w:rPr>
          <w:rFonts w:ascii="Times New Roman" w:hAnsi="Times New Roman" w:cs="Times New Roman"/>
        </w:rPr>
      </w:pPr>
      <w:r w:rsidRPr="00E4520D">
        <w:rPr>
          <w:rFonts w:ascii="Times New Roman" w:hAnsi="Times New Roman" w:cs="Times New Roman"/>
        </w:rPr>
        <w:br w:type="page"/>
      </w:r>
    </w:p>
    <w:p w:rsidR="004D6B86" w:rsidRPr="00E4520D" w:rsidRDefault="003C1B3F">
      <w:pPr>
        <w:pStyle w:val="Ttulo1"/>
        <w:rPr>
          <w:rFonts w:ascii="Times New Roman" w:hAnsi="Times New Roman" w:cs="Times New Roman"/>
        </w:rPr>
      </w:pPr>
      <w:r w:rsidRPr="00E4520D">
        <w:rPr>
          <w:rFonts w:ascii="Times New Roman" w:hAnsi="Times New Roman" w:cs="Times New Roman"/>
        </w:rPr>
        <w:lastRenderedPageBreak/>
        <w:t xml:space="preserve">Solución </w:t>
      </w:r>
    </w:p>
    <w:p w:rsidR="00483E3A" w:rsidRDefault="00483E3A" w:rsidP="00D461A3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Antes de comenzar con el desarrollo del trabajo pasare a explicar la base de datos que se </w:t>
      </w:r>
      <w:r w:rsidR="00FC180E">
        <w:rPr>
          <w:rFonts w:ascii="Times New Roman" w:hAnsi="Times New Roman" w:cs="Times New Roman"/>
          <w:lang w:val="es-MX"/>
        </w:rPr>
        <w:t>seleccionó,</w:t>
      </w:r>
      <w:r>
        <w:rPr>
          <w:rFonts w:ascii="Times New Roman" w:hAnsi="Times New Roman" w:cs="Times New Roman"/>
          <w:lang w:val="es-MX"/>
        </w:rPr>
        <w:t xml:space="preserve"> </w:t>
      </w:r>
      <w:r w:rsidR="00FC180E">
        <w:rPr>
          <w:rFonts w:ascii="Times New Roman" w:hAnsi="Times New Roman" w:cs="Times New Roman"/>
          <w:lang w:val="es-MX"/>
        </w:rPr>
        <w:t xml:space="preserve">la cual tiene como nombre </w:t>
      </w:r>
      <w:proofErr w:type="spellStart"/>
      <w:r w:rsidR="00245008" w:rsidRPr="00245008">
        <w:rPr>
          <w:rFonts w:ascii="Times New Roman" w:hAnsi="Times New Roman" w:cs="Times New Roman"/>
          <w:b/>
          <w:lang w:val="es-MX"/>
        </w:rPr>
        <w:t>Heart</w:t>
      </w:r>
      <w:proofErr w:type="spellEnd"/>
      <w:r w:rsidR="00245008" w:rsidRPr="00245008">
        <w:rPr>
          <w:rFonts w:ascii="Times New Roman" w:hAnsi="Times New Roman" w:cs="Times New Roman"/>
          <w:b/>
          <w:lang w:val="es-MX"/>
        </w:rPr>
        <w:t xml:space="preserve"> </w:t>
      </w:r>
      <w:proofErr w:type="spellStart"/>
      <w:r w:rsidR="00245008" w:rsidRPr="00245008">
        <w:rPr>
          <w:rFonts w:ascii="Times New Roman" w:hAnsi="Times New Roman" w:cs="Times New Roman"/>
          <w:b/>
          <w:lang w:val="es-MX"/>
        </w:rPr>
        <w:t>dataset</w:t>
      </w:r>
      <w:proofErr w:type="spellEnd"/>
      <w:r w:rsidR="00245008" w:rsidRPr="00245008">
        <w:rPr>
          <w:rFonts w:ascii="Times New Roman" w:hAnsi="Times New Roman" w:cs="Times New Roman"/>
          <w:b/>
          <w:lang w:val="es-MX"/>
        </w:rPr>
        <w:t xml:space="preserve"> </w:t>
      </w:r>
      <w:proofErr w:type="spellStart"/>
      <w:r w:rsidR="00245008" w:rsidRPr="00245008">
        <w:rPr>
          <w:rFonts w:ascii="Times New Roman" w:hAnsi="Times New Roman" w:cs="Times New Roman"/>
          <w:b/>
          <w:lang w:val="es-MX"/>
        </w:rPr>
        <w:t>csv</w:t>
      </w:r>
      <w:proofErr w:type="spellEnd"/>
      <w:r w:rsidR="00245008">
        <w:rPr>
          <w:rFonts w:ascii="Times New Roman" w:hAnsi="Times New Roman" w:cs="Times New Roman"/>
          <w:b/>
          <w:lang w:val="es-MX"/>
        </w:rPr>
        <w:t xml:space="preserve"> </w:t>
      </w:r>
      <w:r w:rsidR="00FC180E">
        <w:rPr>
          <w:rFonts w:ascii="Times New Roman" w:hAnsi="Times New Roman" w:cs="Times New Roman"/>
          <w:lang w:val="es-MX"/>
        </w:rPr>
        <w:t>la cual contiene datos de posibles causas</w:t>
      </w:r>
      <w:r w:rsidR="006B1B05">
        <w:rPr>
          <w:rFonts w:ascii="Times New Roman" w:hAnsi="Times New Roman" w:cs="Times New Roman"/>
          <w:lang w:val="es-MX"/>
        </w:rPr>
        <w:t xml:space="preserve"> de enfermedad de las arterias coronarias, esta se puede encontrar en el siguiente link:</w:t>
      </w:r>
    </w:p>
    <w:p w:rsidR="00245008" w:rsidRDefault="00245008" w:rsidP="00D461A3">
      <w:pPr>
        <w:rPr>
          <w:rFonts w:ascii="Times New Roman" w:hAnsi="Times New Roman" w:cs="Times New Roman"/>
        </w:rPr>
      </w:pPr>
      <w:hyperlink r:id="rId9" w:history="1">
        <w:r w:rsidRPr="00D30382">
          <w:rPr>
            <w:rStyle w:val="Hipervnculo"/>
            <w:rFonts w:ascii="Times New Roman" w:hAnsi="Times New Roman" w:cs="Times New Roman"/>
          </w:rPr>
          <w:t>https://www.kaggle.com/datasets/abhishekbagwan/heart-dataset-csv/data</w:t>
        </w:r>
      </w:hyperlink>
    </w:p>
    <w:p w:rsidR="006B1B05" w:rsidRDefault="006B1B05" w:rsidP="00D461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contiene</w:t>
      </w:r>
      <w:r w:rsidR="00706A0B">
        <w:rPr>
          <w:rFonts w:ascii="Times New Roman" w:hAnsi="Times New Roman" w:cs="Times New Roman"/>
        </w:rPr>
        <w:t xml:space="preserve"> 303 datos con los siguientes nombres de columnas</w:t>
      </w:r>
      <w:r>
        <w:rPr>
          <w:rFonts w:ascii="Times New Roman" w:hAnsi="Times New Roman" w:cs="Times New Roman"/>
        </w:rPr>
        <w:t xml:space="preserve">: 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r w:rsidRPr="006B1B05">
        <w:rPr>
          <w:rFonts w:ascii="Times New Roman" w:hAnsi="Times New Roman" w:cs="Times New Roman"/>
          <w:lang w:val="es-MX"/>
        </w:rPr>
        <w:t>ChestPain: Dolor en el pecho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RestBP</w:t>
      </w:r>
      <w:proofErr w:type="spellEnd"/>
      <w:r w:rsidRPr="006B1B05">
        <w:rPr>
          <w:rFonts w:ascii="Times New Roman" w:hAnsi="Times New Roman" w:cs="Times New Roman"/>
          <w:lang w:val="es-MX"/>
        </w:rPr>
        <w:t>: Presión arterial en reposo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r w:rsidRPr="006B1B05">
        <w:rPr>
          <w:rFonts w:ascii="Times New Roman" w:hAnsi="Times New Roman" w:cs="Times New Roman"/>
          <w:lang w:val="es-MX"/>
        </w:rPr>
        <w:t>Chol: Colesterol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Fbs</w:t>
      </w:r>
      <w:proofErr w:type="spellEnd"/>
      <w:r w:rsidRPr="006B1B05">
        <w:rPr>
          <w:rFonts w:ascii="Times New Roman" w:hAnsi="Times New Roman" w:cs="Times New Roman"/>
          <w:lang w:val="es-MX"/>
        </w:rPr>
        <w:t>: Nivel de azúcar en sangre en ayunas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RestECG</w:t>
      </w:r>
      <w:proofErr w:type="spellEnd"/>
      <w:r w:rsidRPr="006B1B05">
        <w:rPr>
          <w:rFonts w:ascii="Times New Roman" w:hAnsi="Times New Roman" w:cs="Times New Roman"/>
          <w:lang w:val="es-MX"/>
        </w:rPr>
        <w:t>: Electrocardiograma en reposo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MaxHR</w:t>
      </w:r>
      <w:proofErr w:type="spellEnd"/>
      <w:r w:rsidRPr="006B1B05">
        <w:rPr>
          <w:rFonts w:ascii="Times New Roman" w:hAnsi="Times New Roman" w:cs="Times New Roman"/>
          <w:lang w:val="es-MX"/>
        </w:rPr>
        <w:t>: Ritmo cardíaco máximo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ExAng</w:t>
      </w:r>
      <w:proofErr w:type="spellEnd"/>
      <w:r w:rsidRPr="006B1B05">
        <w:rPr>
          <w:rFonts w:ascii="Times New Roman" w:hAnsi="Times New Roman" w:cs="Times New Roman"/>
          <w:lang w:val="es-MX"/>
        </w:rPr>
        <w:t>: Angina inducida por ejercicio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Oldpeak</w:t>
      </w:r>
      <w:proofErr w:type="spellEnd"/>
      <w:r w:rsidRPr="006B1B05">
        <w:rPr>
          <w:rFonts w:ascii="Times New Roman" w:hAnsi="Times New Roman" w:cs="Times New Roman"/>
          <w:lang w:val="es-MX"/>
        </w:rPr>
        <w:t xml:space="preserve">: Depresión del segmento </w:t>
      </w:r>
      <w:proofErr w:type="spellStart"/>
      <w:r w:rsidRPr="006B1B05">
        <w:rPr>
          <w:rFonts w:ascii="Times New Roman" w:hAnsi="Times New Roman" w:cs="Times New Roman"/>
          <w:lang w:val="es-MX"/>
        </w:rPr>
        <w:t>ST</w:t>
      </w:r>
      <w:proofErr w:type="spellEnd"/>
      <w:r w:rsidRPr="006B1B05">
        <w:rPr>
          <w:rFonts w:ascii="Times New Roman" w:hAnsi="Times New Roman" w:cs="Times New Roman"/>
          <w:lang w:val="es-MX"/>
        </w:rPr>
        <w:t xml:space="preserve"> inducida por el ejercicio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Slope</w:t>
      </w:r>
      <w:proofErr w:type="spellEnd"/>
      <w:r w:rsidRPr="006B1B05">
        <w:rPr>
          <w:rFonts w:ascii="Times New Roman" w:hAnsi="Times New Roman" w:cs="Times New Roman"/>
          <w:lang w:val="es-MX"/>
        </w:rPr>
        <w:t xml:space="preserve">: Pendiente del segmento </w:t>
      </w:r>
      <w:proofErr w:type="spellStart"/>
      <w:r w:rsidRPr="006B1B05">
        <w:rPr>
          <w:rFonts w:ascii="Times New Roman" w:hAnsi="Times New Roman" w:cs="Times New Roman"/>
          <w:lang w:val="es-MX"/>
        </w:rPr>
        <w:t>ST</w:t>
      </w:r>
      <w:proofErr w:type="spellEnd"/>
      <w:r w:rsidRPr="006B1B05">
        <w:rPr>
          <w:rFonts w:ascii="Times New Roman" w:hAnsi="Times New Roman" w:cs="Times New Roman"/>
          <w:lang w:val="es-MX"/>
        </w:rPr>
        <w:t xml:space="preserve"> durante el ejercicio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r w:rsidRPr="006B1B05">
        <w:rPr>
          <w:rFonts w:ascii="Times New Roman" w:hAnsi="Times New Roman" w:cs="Times New Roman"/>
          <w:lang w:val="es-MX"/>
        </w:rPr>
        <w:t xml:space="preserve">Ca: Número de vasos sanguíneos principales coloreados por la </w:t>
      </w:r>
      <w:proofErr w:type="spellStart"/>
      <w:r w:rsidRPr="006B1B05">
        <w:rPr>
          <w:rFonts w:ascii="Times New Roman" w:hAnsi="Times New Roman" w:cs="Times New Roman"/>
          <w:lang w:val="es-MX"/>
        </w:rPr>
        <w:t>fluoroscopia</w:t>
      </w:r>
      <w:proofErr w:type="spellEnd"/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Thal</w:t>
      </w:r>
      <w:proofErr w:type="spellEnd"/>
      <w:r w:rsidRPr="006B1B05">
        <w:rPr>
          <w:rFonts w:ascii="Times New Roman" w:hAnsi="Times New Roman" w:cs="Times New Roman"/>
          <w:lang w:val="es-MX"/>
        </w:rPr>
        <w:t>: Resultado de la prueba de esfuerzo nuclear</w:t>
      </w:r>
    </w:p>
    <w:p w:rsidR="00483E3A" w:rsidRPr="006B1B05" w:rsidRDefault="00483E3A" w:rsidP="006B1B05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AHD</w:t>
      </w:r>
      <w:proofErr w:type="spellEnd"/>
      <w:r w:rsidRPr="006B1B05">
        <w:rPr>
          <w:rFonts w:ascii="Times New Roman" w:hAnsi="Times New Roman" w:cs="Times New Roman"/>
          <w:lang w:val="es-MX"/>
        </w:rPr>
        <w:t>: Enfermedad de las arterias coronarias</w:t>
      </w:r>
    </w:p>
    <w:p w:rsidR="003F5041" w:rsidRDefault="00706A0B" w:rsidP="00D461A3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Siendo la columna </w:t>
      </w:r>
      <w:proofErr w:type="spellStart"/>
      <w:r w:rsidRPr="00706A0B">
        <w:rPr>
          <w:rFonts w:ascii="Times New Roman" w:hAnsi="Times New Roman" w:cs="Times New Roman"/>
          <w:b/>
          <w:lang w:val="es-MX"/>
        </w:rPr>
        <w:t>AHD</w:t>
      </w:r>
      <w:proofErr w:type="spellEnd"/>
      <w:r>
        <w:rPr>
          <w:rFonts w:ascii="Times New Roman" w:hAnsi="Times New Roman" w:cs="Times New Roman"/>
          <w:lang w:val="es-MX"/>
        </w:rPr>
        <w:t xml:space="preserve"> el dato que se quiere procesar como resultado </w:t>
      </w:r>
      <w:r w:rsidR="00037744">
        <w:rPr>
          <w:rFonts w:ascii="Times New Roman" w:hAnsi="Times New Roman" w:cs="Times New Roman"/>
          <w:lang w:val="es-MX"/>
        </w:rPr>
        <w:t xml:space="preserve">por lo que para comenzar en análisis se va a hacer por medio de 2 </w:t>
      </w:r>
      <w:r w:rsidR="00481C37">
        <w:rPr>
          <w:rFonts w:ascii="Times New Roman" w:hAnsi="Times New Roman" w:cs="Times New Roman"/>
          <w:lang w:val="es-MX"/>
        </w:rPr>
        <w:t>algoritmos</w:t>
      </w:r>
      <w:r w:rsidR="00037744">
        <w:rPr>
          <w:rFonts w:ascii="Times New Roman" w:hAnsi="Times New Roman" w:cs="Times New Roman"/>
          <w:lang w:val="es-MX"/>
        </w:rPr>
        <w:t xml:space="preserve"> los cuales son arboles de decisión y </w:t>
      </w:r>
      <w:proofErr w:type="spellStart"/>
      <w:r w:rsidR="00037744" w:rsidRPr="00037744">
        <w:rPr>
          <w:rFonts w:ascii="Times New Roman" w:hAnsi="Times New Roman" w:cs="Times New Roman"/>
          <w:lang w:val="es-MX"/>
        </w:rPr>
        <w:t>Naive</w:t>
      </w:r>
      <w:proofErr w:type="spellEnd"/>
      <w:r w:rsidR="00037744" w:rsidRPr="00037744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037744" w:rsidRPr="00037744">
        <w:rPr>
          <w:rFonts w:ascii="Times New Roman" w:hAnsi="Times New Roman" w:cs="Times New Roman"/>
          <w:lang w:val="es-MX"/>
        </w:rPr>
        <w:t>Bayes</w:t>
      </w:r>
      <w:proofErr w:type="spellEnd"/>
      <w:r w:rsidR="00037744">
        <w:rPr>
          <w:rFonts w:ascii="Times New Roman" w:hAnsi="Times New Roman" w:cs="Times New Roman"/>
          <w:lang w:val="es-MX"/>
        </w:rPr>
        <w:t xml:space="preserve"> </w:t>
      </w:r>
      <w:r w:rsidR="00481C37">
        <w:rPr>
          <w:rFonts w:ascii="Times New Roman" w:hAnsi="Times New Roman" w:cs="Times New Roman"/>
          <w:lang w:val="es-MX"/>
        </w:rPr>
        <w:t xml:space="preserve">y se procede a hacer un filtro de información ya que para estos dos casos los algoritmos requieren de datos tipo </w:t>
      </w:r>
      <w:proofErr w:type="spellStart"/>
      <w:r w:rsidR="00481C37">
        <w:rPr>
          <w:rFonts w:ascii="Times New Roman" w:hAnsi="Times New Roman" w:cs="Times New Roman"/>
          <w:lang w:val="es-MX"/>
        </w:rPr>
        <w:t>string</w:t>
      </w:r>
      <w:proofErr w:type="spellEnd"/>
      <w:r w:rsidR="00481C37">
        <w:rPr>
          <w:rFonts w:ascii="Times New Roman" w:hAnsi="Times New Roman" w:cs="Times New Roman"/>
          <w:lang w:val="es-MX"/>
        </w:rPr>
        <w:t xml:space="preserve"> como mostraremos a continuación </w:t>
      </w:r>
    </w:p>
    <w:p w:rsidR="00244C36" w:rsidRDefault="00244C36" w:rsidP="00D461A3">
      <w:pPr>
        <w:rPr>
          <w:rFonts w:ascii="Times New Roman" w:hAnsi="Times New Roman" w:cs="Times New Roman"/>
          <w:lang w:val="es-MX"/>
        </w:rPr>
      </w:pPr>
    </w:p>
    <w:p w:rsidR="00244C36" w:rsidRDefault="00244C36" w:rsidP="00D461A3">
      <w:pPr>
        <w:rPr>
          <w:rFonts w:ascii="Times New Roman" w:hAnsi="Times New Roman" w:cs="Times New Roman"/>
          <w:lang w:val="es-MX"/>
        </w:rPr>
      </w:pPr>
    </w:p>
    <w:p w:rsidR="00244C36" w:rsidRDefault="00284A6E" w:rsidP="00284A6E">
      <w:pPr>
        <w:ind w:firstLine="0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45D12F3" wp14:editId="0ED74B29">
            <wp:extent cx="5837375" cy="27279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7492" cy="273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5D" w:rsidRDefault="00EB662C">
      <w:pPr>
        <w:rPr>
          <w:rFonts w:ascii="Times New Roman" w:hAnsi="Times New Roman" w:cs="Times New Roman"/>
          <w:lang w:val="es-MX"/>
        </w:rPr>
      </w:pPr>
      <w:r w:rsidRPr="00EB662C">
        <w:rPr>
          <w:rFonts w:ascii="Times New Roman" w:hAnsi="Times New Roman" w:cs="Times New Roman"/>
          <w:lang w:val="es-MX"/>
        </w:rPr>
        <w:t>Ya después de pasar l</w:t>
      </w:r>
      <w:r>
        <w:rPr>
          <w:rFonts w:ascii="Times New Roman" w:hAnsi="Times New Roman" w:cs="Times New Roman"/>
          <w:lang w:val="es-MX"/>
        </w:rPr>
        <w:t xml:space="preserve">os datos a </w:t>
      </w:r>
      <w:proofErr w:type="spellStart"/>
      <w:r>
        <w:rPr>
          <w:rFonts w:ascii="Times New Roman" w:hAnsi="Times New Roman" w:cs="Times New Roman"/>
          <w:lang w:val="es-MX"/>
        </w:rPr>
        <w:t>string</w:t>
      </w:r>
      <w:proofErr w:type="spellEnd"/>
      <w:r>
        <w:rPr>
          <w:rFonts w:ascii="Times New Roman" w:hAnsi="Times New Roman" w:cs="Times New Roman"/>
          <w:lang w:val="es-MX"/>
        </w:rPr>
        <w:t xml:space="preserve"> podemos hacer un filtro para no ingresar los datos por completo para el entrenamiento de los algoritmos por lo que se coloca un partidor usando</w:t>
      </w:r>
      <w:r w:rsidR="00F06E6A">
        <w:rPr>
          <w:rFonts w:ascii="Times New Roman" w:hAnsi="Times New Roman" w:cs="Times New Roman"/>
          <w:lang w:val="es-MX"/>
        </w:rPr>
        <w:t xml:space="preserve"> un 80% de los datos por lo que tenemos los siguientes resultados primero miramos el árbol de decisiones donde tenemos las siguientes respuestas </w:t>
      </w:r>
    </w:p>
    <w:p w:rsidR="00F06E6A" w:rsidRDefault="00F06E6A" w:rsidP="00707861">
      <w:pPr>
        <w:ind w:firstLine="0"/>
        <w:jc w:val="center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F6231F4" wp14:editId="610754C8">
            <wp:extent cx="5731510" cy="1386840"/>
            <wp:effectExtent l="0" t="0" r="254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9E" w:rsidRDefault="0037559E" w:rsidP="0037559E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Donde vemos que según el análisis del </w:t>
      </w:r>
      <w:r w:rsidR="00FB1F04">
        <w:rPr>
          <w:rFonts w:ascii="Times New Roman" w:hAnsi="Times New Roman" w:cs="Times New Roman"/>
          <w:lang w:val="es-MX"/>
        </w:rPr>
        <w:t>árbol</w:t>
      </w:r>
      <w:r>
        <w:rPr>
          <w:rFonts w:ascii="Times New Roman" w:hAnsi="Times New Roman" w:cs="Times New Roman"/>
          <w:lang w:val="es-MX"/>
        </w:rPr>
        <w:t xml:space="preserve"> una de las principales causas de esta falencia es el </w:t>
      </w:r>
      <w:proofErr w:type="spellStart"/>
      <w:r w:rsidRPr="006B1B05">
        <w:rPr>
          <w:rFonts w:ascii="Times New Roman" w:hAnsi="Times New Roman" w:cs="Times New Roman"/>
          <w:lang w:val="es-MX"/>
        </w:rPr>
        <w:t>Oldpeak</w:t>
      </w:r>
      <w:proofErr w:type="spellEnd"/>
      <w:r>
        <w:rPr>
          <w:rFonts w:ascii="Times New Roman" w:hAnsi="Times New Roman" w:cs="Times New Roman"/>
          <w:lang w:val="es-MX"/>
        </w:rPr>
        <w:t xml:space="preserve"> ocupando uno de los primeros nodos de la misma </w:t>
      </w:r>
      <w:r w:rsidR="00A438D3">
        <w:rPr>
          <w:rFonts w:ascii="Times New Roman" w:hAnsi="Times New Roman" w:cs="Times New Roman"/>
          <w:lang w:val="es-MX"/>
        </w:rPr>
        <w:t xml:space="preserve">para después los siguientes nodos son la edad, el calcio, y la presión baja para después pasar a hacer un análisis del 20% de datos que se </w:t>
      </w:r>
      <w:r w:rsidR="00FB1F04">
        <w:rPr>
          <w:rFonts w:ascii="Times New Roman" w:hAnsi="Times New Roman" w:cs="Times New Roman"/>
          <w:lang w:val="es-MX"/>
        </w:rPr>
        <w:t>quedó</w:t>
      </w:r>
      <w:r w:rsidR="00A438D3">
        <w:rPr>
          <w:rFonts w:ascii="Times New Roman" w:hAnsi="Times New Roman" w:cs="Times New Roman"/>
          <w:lang w:val="es-MX"/>
        </w:rPr>
        <w:t xml:space="preserve"> para ser analizados y obtenemos como resultado la siguiente imagen </w:t>
      </w:r>
    </w:p>
    <w:p w:rsidR="00F06E6A" w:rsidRDefault="009C703A" w:rsidP="00707861">
      <w:pPr>
        <w:ind w:firstLine="0"/>
        <w:jc w:val="center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A543554" wp14:editId="15DB6D84">
            <wp:extent cx="4861560" cy="2317720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3776" cy="234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E6A" w:rsidRDefault="003B1A04" w:rsidP="00A51957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Con el entrenamiento dado y los datos ingresados vemos que tenemos un error del 42.3% y </w:t>
      </w:r>
      <w:r w:rsidR="00EE6384">
        <w:rPr>
          <w:rFonts w:ascii="Times New Roman" w:hAnsi="Times New Roman" w:cs="Times New Roman"/>
          <w:lang w:val="es-MX"/>
        </w:rPr>
        <w:t xml:space="preserve">22 datos fueron mal catalogados y podemos pensar que este error puedes </w:t>
      </w:r>
      <w:r w:rsidR="009A0A20">
        <w:rPr>
          <w:rFonts w:ascii="Times New Roman" w:hAnsi="Times New Roman" w:cs="Times New Roman"/>
          <w:lang w:val="es-MX"/>
        </w:rPr>
        <w:t>ser</w:t>
      </w:r>
      <w:r w:rsidR="00EE6384">
        <w:rPr>
          <w:rFonts w:ascii="Times New Roman" w:hAnsi="Times New Roman" w:cs="Times New Roman"/>
          <w:lang w:val="es-MX"/>
        </w:rPr>
        <w:t xml:space="preserve"> </w:t>
      </w:r>
      <w:r w:rsidR="009A0A20">
        <w:rPr>
          <w:rFonts w:ascii="Times New Roman" w:hAnsi="Times New Roman" w:cs="Times New Roman"/>
          <w:lang w:val="es-MX"/>
        </w:rPr>
        <w:t>causado</w:t>
      </w:r>
      <w:r w:rsidR="00EE6384">
        <w:rPr>
          <w:rFonts w:ascii="Times New Roman" w:hAnsi="Times New Roman" w:cs="Times New Roman"/>
          <w:lang w:val="es-MX"/>
        </w:rPr>
        <w:t xml:space="preserve"> por el tamaño del árbol ya que tomo uno delos primeros </w:t>
      </w:r>
      <w:r w:rsidR="009A0A20">
        <w:rPr>
          <w:rFonts w:ascii="Times New Roman" w:hAnsi="Times New Roman" w:cs="Times New Roman"/>
          <w:lang w:val="es-MX"/>
        </w:rPr>
        <w:t>criterios</w:t>
      </w:r>
      <w:r w:rsidR="00EE6384">
        <w:rPr>
          <w:rFonts w:ascii="Times New Roman" w:hAnsi="Times New Roman" w:cs="Times New Roman"/>
          <w:lang w:val="es-MX"/>
        </w:rPr>
        <w:t xml:space="preserve"> </w:t>
      </w:r>
      <w:r w:rsidR="009A0A20">
        <w:rPr>
          <w:rFonts w:ascii="Times New Roman" w:hAnsi="Times New Roman" w:cs="Times New Roman"/>
          <w:lang w:val="es-MX"/>
        </w:rPr>
        <w:t xml:space="preserve">a </w:t>
      </w:r>
      <w:proofErr w:type="spellStart"/>
      <w:r w:rsidR="009A0A20" w:rsidRPr="006B1B05">
        <w:rPr>
          <w:rFonts w:ascii="Times New Roman" w:hAnsi="Times New Roman" w:cs="Times New Roman"/>
          <w:lang w:val="es-MX"/>
        </w:rPr>
        <w:t>Oldpeak</w:t>
      </w:r>
      <w:proofErr w:type="spellEnd"/>
      <w:r w:rsidR="009A0A20">
        <w:rPr>
          <w:rFonts w:ascii="Times New Roman" w:hAnsi="Times New Roman" w:cs="Times New Roman"/>
          <w:lang w:val="es-MX"/>
        </w:rPr>
        <w:t xml:space="preserve"> el cual tiene 33 </w:t>
      </w:r>
      <w:r w:rsidR="00794D8F">
        <w:rPr>
          <w:rFonts w:ascii="Times New Roman" w:hAnsi="Times New Roman" w:cs="Times New Roman"/>
          <w:lang w:val="es-MX"/>
        </w:rPr>
        <w:t>variables o</w:t>
      </w:r>
      <w:r w:rsidR="009A0A20">
        <w:rPr>
          <w:rFonts w:ascii="Times New Roman" w:hAnsi="Times New Roman" w:cs="Times New Roman"/>
          <w:lang w:val="es-MX"/>
        </w:rPr>
        <w:t xml:space="preserve"> por </w:t>
      </w:r>
      <w:r w:rsidR="00794D8F">
        <w:rPr>
          <w:rFonts w:ascii="Times New Roman" w:hAnsi="Times New Roman" w:cs="Times New Roman"/>
          <w:lang w:val="es-MX"/>
        </w:rPr>
        <w:t>el</w:t>
      </w:r>
      <w:r w:rsidR="009A0A20">
        <w:rPr>
          <w:rFonts w:ascii="Times New Roman" w:hAnsi="Times New Roman" w:cs="Times New Roman"/>
          <w:lang w:val="es-MX"/>
        </w:rPr>
        <w:t xml:space="preserve"> tamaño </w:t>
      </w:r>
      <w:r w:rsidR="00794D8F">
        <w:rPr>
          <w:rFonts w:ascii="Times New Roman" w:hAnsi="Times New Roman" w:cs="Times New Roman"/>
          <w:lang w:val="es-MX"/>
        </w:rPr>
        <w:t xml:space="preserve">de los datos usados para el entrenamiento por lo que en el siguiente caso se pasara a entregar en algoritmo con un 90% de los datos dejando 10% para ser analizado </w:t>
      </w:r>
    </w:p>
    <w:p w:rsidR="002A51F4" w:rsidRDefault="0049057F" w:rsidP="0049057F">
      <w:pPr>
        <w:ind w:firstLine="0"/>
        <w:jc w:val="center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60B1EA3" wp14:editId="23A353DE">
            <wp:extent cx="4953000" cy="28271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619" t="17491" r="30335" b="52018"/>
                    <a:stretch/>
                  </pic:blipFill>
                  <pic:spPr bwMode="auto">
                    <a:xfrm>
                      <a:off x="0" y="0"/>
                      <a:ext cx="4983906" cy="284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7F" w:rsidRDefault="0049057F" w:rsidP="0049057F">
      <w:pPr>
        <w:ind w:firstLine="709"/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Al momento de hacer el entrenamiento con el 90% de los datos podemos </w:t>
      </w:r>
      <w:proofErr w:type="spellStart"/>
      <w:r>
        <w:rPr>
          <w:rFonts w:ascii="Times New Roman" w:hAnsi="Times New Roman" w:cs="Times New Roman"/>
          <w:lang w:val="es-MX"/>
        </w:rPr>
        <w:t>cer</w:t>
      </w:r>
      <w:proofErr w:type="spellEnd"/>
      <w:r>
        <w:rPr>
          <w:rFonts w:ascii="Times New Roman" w:hAnsi="Times New Roman" w:cs="Times New Roman"/>
          <w:lang w:val="es-MX"/>
        </w:rPr>
        <w:t xml:space="preserve"> que mejoro </w:t>
      </w:r>
      <w:r w:rsidR="00DD04A8">
        <w:rPr>
          <w:rFonts w:ascii="Times New Roman" w:hAnsi="Times New Roman" w:cs="Times New Roman"/>
          <w:lang w:val="es-MX"/>
        </w:rPr>
        <w:t>el método de clasificación obteniendo un error dl 22.7% disminuyendo a la mitad el nivel de error y de igual manera paso con lo</w:t>
      </w:r>
      <w:r w:rsidR="000927BA">
        <w:rPr>
          <w:rFonts w:ascii="Times New Roman" w:hAnsi="Times New Roman" w:cs="Times New Roman"/>
          <w:lang w:val="es-MX"/>
        </w:rPr>
        <w:t xml:space="preserve">s datos mal clasificados, a un que en este caso se tienen menos datos para ser clasificados </w:t>
      </w:r>
    </w:p>
    <w:p w:rsidR="0049057F" w:rsidRDefault="0062136F" w:rsidP="0062136F">
      <w:pPr>
        <w:pStyle w:val="Ttulo1"/>
        <w:rPr>
          <w:lang w:val="es-MX"/>
        </w:rPr>
      </w:pPr>
      <w:proofErr w:type="spellStart"/>
      <w:r w:rsidRPr="00037744">
        <w:rPr>
          <w:lang w:val="es-MX"/>
        </w:rPr>
        <w:lastRenderedPageBreak/>
        <w:t>Naive</w:t>
      </w:r>
      <w:proofErr w:type="spellEnd"/>
      <w:r w:rsidRPr="00037744">
        <w:rPr>
          <w:lang w:val="es-MX"/>
        </w:rPr>
        <w:t xml:space="preserve"> </w:t>
      </w:r>
      <w:proofErr w:type="spellStart"/>
      <w:r w:rsidRPr="00037744">
        <w:rPr>
          <w:lang w:val="es-MX"/>
        </w:rPr>
        <w:t>Bayes</w:t>
      </w:r>
      <w:proofErr w:type="spellEnd"/>
    </w:p>
    <w:p w:rsidR="00A2549F" w:rsidRDefault="00A2549F" w:rsidP="00A2549F">
      <w:pPr>
        <w:rPr>
          <w:rFonts w:ascii="Times New Roman" w:hAnsi="Times New Roman" w:cs="Times New Roman"/>
          <w:lang w:val="es-MX"/>
        </w:rPr>
      </w:pPr>
      <w:r w:rsidRPr="00BD418B">
        <w:rPr>
          <w:rFonts w:ascii="Times New Roman" w:hAnsi="Times New Roman" w:cs="Times New Roman"/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0A85A13C" wp14:editId="43871F49">
            <wp:simplePos x="0" y="0"/>
            <wp:positionH relativeFrom="margin">
              <wp:align>center</wp:align>
            </wp:positionH>
            <wp:positionV relativeFrom="paragraph">
              <wp:posOffset>944880</wp:posOffset>
            </wp:positionV>
            <wp:extent cx="6449695" cy="7223760"/>
            <wp:effectExtent l="0" t="0" r="8255" b="0"/>
            <wp:wrapTopAndBottom/>
            <wp:docPr id="18" name="Imagen 18" descr="C:\Users\zadato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dato\Documents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3DC">
        <w:rPr>
          <w:rFonts w:ascii="Times New Roman" w:hAnsi="Times New Roman" w:cs="Times New Roman"/>
          <w:lang w:val="es-MX"/>
        </w:rPr>
        <w:t xml:space="preserve">Al momento de hacer en entrenamiento de </w:t>
      </w:r>
      <w:proofErr w:type="spellStart"/>
      <w:r w:rsidR="00B403DC" w:rsidRPr="00B403DC">
        <w:rPr>
          <w:rFonts w:ascii="Times New Roman" w:hAnsi="Times New Roman" w:cs="Times New Roman"/>
          <w:lang w:val="es-MX"/>
        </w:rPr>
        <w:t>Naive</w:t>
      </w:r>
      <w:proofErr w:type="spellEnd"/>
      <w:r w:rsidR="00B403DC" w:rsidRPr="00B403DC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B403DC" w:rsidRPr="00B403DC">
        <w:rPr>
          <w:rFonts w:ascii="Times New Roman" w:hAnsi="Times New Roman" w:cs="Times New Roman"/>
          <w:lang w:val="es-MX"/>
        </w:rPr>
        <w:t>Bayes</w:t>
      </w:r>
      <w:proofErr w:type="spellEnd"/>
      <w:r w:rsidR="00B403DC">
        <w:rPr>
          <w:rFonts w:ascii="Times New Roman" w:hAnsi="Times New Roman" w:cs="Times New Roman"/>
          <w:lang w:val="es-MX"/>
        </w:rPr>
        <w:t xml:space="preserve"> podemos obtener el siguiente resultado donde </w:t>
      </w:r>
      <w:r w:rsidR="00276D93">
        <w:rPr>
          <w:rFonts w:ascii="Times New Roman" w:hAnsi="Times New Roman" w:cs="Times New Roman"/>
          <w:lang w:val="es-MX"/>
        </w:rPr>
        <w:t>vemos</w:t>
      </w:r>
      <w:r w:rsidR="00B403DC">
        <w:rPr>
          <w:rFonts w:ascii="Times New Roman" w:hAnsi="Times New Roman" w:cs="Times New Roman"/>
          <w:lang w:val="es-MX"/>
        </w:rPr>
        <w:t xml:space="preserve"> que por cada una de las variables</w:t>
      </w:r>
      <w:r w:rsidR="00276D93">
        <w:rPr>
          <w:rFonts w:ascii="Times New Roman" w:hAnsi="Times New Roman" w:cs="Times New Roman"/>
          <w:lang w:val="es-MX"/>
        </w:rPr>
        <w:t xml:space="preserve"> compara con </w:t>
      </w:r>
      <w:r>
        <w:rPr>
          <w:rFonts w:ascii="Times New Roman" w:hAnsi="Times New Roman" w:cs="Times New Roman"/>
          <w:lang w:val="es-MX"/>
        </w:rPr>
        <w:t xml:space="preserve">el resultado querido dando un porcentaje a cada variable </w:t>
      </w:r>
      <w:r w:rsidR="006834FB">
        <w:rPr>
          <w:rFonts w:ascii="Times New Roman" w:hAnsi="Times New Roman" w:cs="Times New Roman"/>
          <w:lang w:val="es-MX"/>
        </w:rPr>
        <w:t xml:space="preserve">como se ve a continuación </w:t>
      </w:r>
    </w:p>
    <w:p w:rsidR="0062136F" w:rsidRDefault="0062136F" w:rsidP="00A2549F">
      <w:pPr>
        <w:rPr>
          <w:rFonts w:ascii="Times New Roman" w:hAnsi="Times New Roman" w:cs="Times New Roman"/>
          <w:lang w:val="es-MX"/>
        </w:rPr>
      </w:pPr>
    </w:p>
    <w:p w:rsidR="00BD418B" w:rsidRDefault="00BD418B" w:rsidP="00715168">
      <w:pPr>
        <w:ind w:firstLine="0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CBA2CD1" wp14:editId="6D563A1F">
            <wp:extent cx="5733759" cy="3063240"/>
            <wp:effectExtent l="0" t="0" r="635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8338" cy="307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072" w:rsidRPr="001D3866" w:rsidRDefault="001774C1" w:rsidP="00BE1072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Ya teniendo el </w:t>
      </w:r>
      <w:r w:rsidR="00814290">
        <w:rPr>
          <w:rFonts w:ascii="Times New Roman" w:hAnsi="Times New Roman" w:cs="Times New Roman"/>
          <w:lang w:val="es-MX"/>
        </w:rPr>
        <w:t>algoritmo</w:t>
      </w:r>
      <w:r>
        <w:rPr>
          <w:rFonts w:ascii="Times New Roman" w:hAnsi="Times New Roman" w:cs="Times New Roman"/>
          <w:lang w:val="es-MX"/>
        </w:rPr>
        <w:t xml:space="preserve"> de </w:t>
      </w:r>
      <w:proofErr w:type="spellStart"/>
      <w:r w:rsidR="00814290">
        <w:rPr>
          <w:rFonts w:ascii="Times New Roman" w:hAnsi="Times New Roman" w:cs="Times New Roman"/>
          <w:lang w:val="es-MX"/>
        </w:rPr>
        <w:t>Naive</w:t>
      </w:r>
      <w:proofErr w:type="spellEnd"/>
      <w:r w:rsidR="00814290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814290">
        <w:rPr>
          <w:rFonts w:ascii="Times New Roman" w:hAnsi="Times New Roman" w:cs="Times New Roman"/>
          <w:lang w:val="es-MX"/>
        </w:rPr>
        <w:t>Bayes</w:t>
      </w:r>
      <w:proofErr w:type="spellEnd"/>
      <w:r w:rsidR="00814290">
        <w:rPr>
          <w:rFonts w:ascii="Times New Roman" w:hAnsi="Times New Roman" w:cs="Times New Roman"/>
          <w:lang w:val="es-MX"/>
        </w:rPr>
        <w:t xml:space="preserve"> </w:t>
      </w:r>
      <w:r>
        <w:rPr>
          <w:rFonts w:ascii="Times New Roman" w:hAnsi="Times New Roman" w:cs="Times New Roman"/>
          <w:lang w:val="es-MX"/>
        </w:rPr>
        <w:t xml:space="preserve">entrenado pasamos a </w:t>
      </w:r>
      <w:r w:rsidR="00814290">
        <w:rPr>
          <w:rFonts w:ascii="Times New Roman" w:hAnsi="Times New Roman" w:cs="Times New Roman"/>
          <w:lang w:val="es-MX"/>
        </w:rPr>
        <w:t>validar</w:t>
      </w:r>
      <w:r>
        <w:rPr>
          <w:rFonts w:ascii="Times New Roman" w:hAnsi="Times New Roman" w:cs="Times New Roman"/>
          <w:lang w:val="es-MX"/>
        </w:rPr>
        <w:t xml:space="preserve"> los resultados </w:t>
      </w:r>
      <w:r w:rsidR="00851097">
        <w:rPr>
          <w:rFonts w:ascii="Times New Roman" w:hAnsi="Times New Roman" w:cs="Times New Roman"/>
          <w:lang w:val="es-MX"/>
        </w:rPr>
        <w:t xml:space="preserve">de igual manera como se realizó el árbol de decisión donde se dejó un 80% de datos a ser analizados </w:t>
      </w:r>
      <w:r w:rsidR="009F6D64">
        <w:rPr>
          <w:rFonts w:ascii="Times New Roman" w:hAnsi="Times New Roman" w:cs="Times New Roman"/>
          <w:lang w:val="es-MX"/>
        </w:rPr>
        <w:t xml:space="preserve">donde se obtuvo el siguiente resultado </w:t>
      </w:r>
    </w:p>
    <w:p w:rsidR="000003F8" w:rsidRDefault="00814290" w:rsidP="00814290">
      <w:pPr>
        <w:ind w:firstLine="0"/>
        <w:jc w:val="center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1B1B7DB" wp14:editId="5A528A78">
            <wp:extent cx="5955592" cy="31318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561" t="31200" r="32595" b="39964"/>
                    <a:stretch/>
                  </pic:blipFill>
                  <pic:spPr bwMode="auto">
                    <a:xfrm>
                      <a:off x="0" y="0"/>
                      <a:ext cx="5993934" cy="315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D64" w:rsidRDefault="001C757A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este caso podemos ver que después de ingresar los datos </w:t>
      </w:r>
      <w:r w:rsidR="00501E0C">
        <w:rPr>
          <w:rFonts w:ascii="Times New Roman" w:hAnsi="Times New Roman" w:cs="Times New Roman"/>
          <w:lang w:val="es-MX"/>
        </w:rPr>
        <w:t xml:space="preserve">tenemos una precisión de un 77% y un error del 22.9%, a pesar de que solo se ha ingresado el 80% de los datos para hacer en entrenamiento del algoritmo </w:t>
      </w:r>
      <w:r w:rsidR="005F551F">
        <w:rPr>
          <w:rFonts w:ascii="Times New Roman" w:hAnsi="Times New Roman" w:cs="Times New Roman"/>
          <w:lang w:val="es-MX"/>
        </w:rPr>
        <w:t xml:space="preserve">por lo que podemos pensar que este es mucho más </w:t>
      </w:r>
      <w:r w:rsidR="005F551F">
        <w:rPr>
          <w:rFonts w:ascii="Times New Roman" w:hAnsi="Times New Roman" w:cs="Times New Roman"/>
          <w:lang w:val="es-MX"/>
        </w:rPr>
        <w:lastRenderedPageBreak/>
        <w:t xml:space="preserve">indicado para el tipo de los datos ingresados, por lo que pasaremos a hacer el análisis con el 90% de los datos, dejando el 10% para el análisis como veremos a continuación </w:t>
      </w:r>
    </w:p>
    <w:p w:rsidR="00951418" w:rsidRDefault="00951418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951418" w:rsidRDefault="005F551F" w:rsidP="00715168">
      <w:pPr>
        <w:ind w:firstLine="0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330911D" wp14:editId="293C0B35">
            <wp:extent cx="5944536" cy="32232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76758" cy="324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418" w:rsidRDefault="00831DFB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Ya teniendo el 90% de los datos vemos que ha mejorado mucho la precisión de la predicción teniendo un 83.8% precisión y </w:t>
      </w:r>
      <w:r w:rsidR="00016EBF">
        <w:rPr>
          <w:rFonts w:ascii="Times New Roman" w:hAnsi="Times New Roman" w:cs="Times New Roman"/>
          <w:lang w:val="es-MX"/>
        </w:rPr>
        <w:t xml:space="preserve">podemos pensar que </w:t>
      </w:r>
      <w:r w:rsidR="00032F1B">
        <w:rPr>
          <w:rFonts w:ascii="Times New Roman" w:hAnsi="Times New Roman" w:cs="Times New Roman"/>
          <w:lang w:val="es-MX"/>
        </w:rPr>
        <w:t xml:space="preserve">este método de análisis es el mejor para este tipo de datos ya que en su gran mayoría con datos son </w:t>
      </w:r>
      <w:r w:rsidR="00032F1B" w:rsidRPr="00032F1B">
        <w:rPr>
          <w:rFonts w:ascii="Times New Roman" w:hAnsi="Times New Roman" w:cs="Times New Roman"/>
          <w:lang w:val="es-MX"/>
        </w:rPr>
        <w:t>variable cuantitativa continua</w:t>
      </w:r>
      <w:r w:rsidR="00032F1B">
        <w:rPr>
          <w:rFonts w:ascii="Times New Roman" w:hAnsi="Times New Roman" w:cs="Times New Roman"/>
          <w:lang w:val="es-MX"/>
        </w:rPr>
        <w:t xml:space="preserve"> </w:t>
      </w:r>
      <w:r w:rsidR="00C110D0">
        <w:rPr>
          <w:rFonts w:ascii="Times New Roman" w:hAnsi="Times New Roman" w:cs="Times New Roman"/>
          <w:lang w:val="es-MX"/>
        </w:rPr>
        <w:t xml:space="preserve">y pues en ese caso se </w:t>
      </w:r>
      <w:r w:rsidR="007F4D78">
        <w:rPr>
          <w:rFonts w:ascii="Times New Roman" w:hAnsi="Times New Roman" w:cs="Times New Roman"/>
          <w:lang w:val="es-MX"/>
        </w:rPr>
        <w:t xml:space="preserve">quiere saber qué pasaría si </w:t>
      </w:r>
      <w:proofErr w:type="spellStart"/>
      <w:r w:rsidR="007F4D78">
        <w:rPr>
          <w:rFonts w:ascii="Times New Roman" w:hAnsi="Times New Roman" w:cs="Times New Roman"/>
          <w:lang w:val="es-MX"/>
        </w:rPr>
        <w:t>discretizamos</w:t>
      </w:r>
      <w:proofErr w:type="spellEnd"/>
      <w:r w:rsidR="007F4D78">
        <w:rPr>
          <w:rFonts w:ascii="Times New Roman" w:hAnsi="Times New Roman" w:cs="Times New Roman"/>
          <w:lang w:val="es-MX"/>
        </w:rPr>
        <w:t xml:space="preserve"> los datos creando </w:t>
      </w:r>
      <w:r w:rsidR="00B1115B">
        <w:rPr>
          <w:rFonts w:ascii="Times New Roman" w:hAnsi="Times New Roman" w:cs="Times New Roman"/>
          <w:lang w:val="es-MX"/>
        </w:rPr>
        <w:t>otra base</w:t>
      </w:r>
      <w:r w:rsidR="007F4D78">
        <w:rPr>
          <w:rFonts w:ascii="Times New Roman" w:hAnsi="Times New Roman" w:cs="Times New Roman"/>
          <w:lang w:val="es-MX"/>
        </w:rPr>
        <w:t xml:space="preserve"> de datos nueva con la misma información y agrupando los datos </w:t>
      </w:r>
    </w:p>
    <w:p w:rsidR="00951418" w:rsidRDefault="00951418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951418" w:rsidRPr="003100D3" w:rsidRDefault="003100D3" w:rsidP="003100D3">
      <w:pPr>
        <w:pStyle w:val="Ttulo1"/>
        <w:rPr>
          <w:lang w:val="es-MX"/>
        </w:rPr>
      </w:pPr>
      <w:r w:rsidRPr="003100D3">
        <w:rPr>
          <w:lang w:val="es-MX"/>
        </w:rPr>
        <w:t xml:space="preserve">Árbol de decisión datos discretos </w:t>
      </w:r>
    </w:p>
    <w:p w:rsidR="00951418" w:rsidRPr="00424456" w:rsidRDefault="003100D3" w:rsidP="00424456">
      <w:pPr>
        <w:ind w:firstLine="709"/>
        <w:rPr>
          <w:rFonts w:ascii="Times New Roman" w:hAnsi="Times New Roman" w:cs="Times New Roman"/>
          <w:lang w:val="es-MX"/>
        </w:rPr>
      </w:pPr>
      <w:r w:rsidRPr="00424456">
        <w:rPr>
          <w:rFonts w:ascii="Times New Roman" w:hAnsi="Times New Roman" w:cs="Times New Roman"/>
          <w:lang w:val="es-MX"/>
        </w:rPr>
        <w:t xml:space="preserve">Para el momento de hacer el análisis </w:t>
      </w:r>
      <w:r w:rsidR="0034534C" w:rsidRPr="00424456">
        <w:rPr>
          <w:rFonts w:ascii="Times New Roman" w:hAnsi="Times New Roman" w:cs="Times New Roman"/>
          <w:lang w:val="es-MX"/>
        </w:rPr>
        <w:t>del</w:t>
      </w:r>
      <w:r w:rsidRPr="00424456">
        <w:rPr>
          <w:rFonts w:ascii="Times New Roman" w:hAnsi="Times New Roman" w:cs="Times New Roman"/>
          <w:lang w:val="es-MX"/>
        </w:rPr>
        <w:t xml:space="preserve"> árbol de decisión se </w:t>
      </w:r>
      <w:proofErr w:type="spellStart"/>
      <w:r w:rsidR="0034534C" w:rsidRPr="00424456">
        <w:rPr>
          <w:rFonts w:ascii="Times New Roman" w:hAnsi="Times New Roman" w:cs="Times New Roman"/>
          <w:lang w:val="es-MX"/>
        </w:rPr>
        <w:t>discretizaron</w:t>
      </w:r>
      <w:proofErr w:type="spellEnd"/>
      <w:r w:rsidR="0034534C" w:rsidRPr="00424456">
        <w:rPr>
          <w:rFonts w:ascii="Times New Roman" w:hAnsi="Times New Roman" w:cs="Times New Roman"/>
          <w:lang w:val="es-MX"/>
        </w:rPr>
        <w:t xml:space="preserve"> todos los datos con constantes mayores a 10 y se agruparon en 10 grupos </w:t>
      </w:r>
      <w:r w:rsidR="00761A53" w:rsidRPr="00424456">
        <w:rPr>
          <w:rFonts w:ascii="Times New Roman" w:hAnsi="Times New Roman" w:cs="Times New Roman"/>
          <w:lang w:val="es-MX"/>
        </w:rPr>
        <w:t xml:space="preserve">por medio del método de agrupación de </w:t>
      </w:r>
      <w:r w:rsidR="00761A53" w:rsidRPr="00424456">
        <w:rPr>
          <w:rFonts w:ascii="Times New Roman" w:hAnsi="Times New Roman" w:cs="Times New Roman"/>
          <w:lang w:val="es-MX"/>
        </w:rPr>
        <w:t>variable cuantitativa continua</w:t>
      </w:r>
      <w:r w:rsidR="00F4411E" w:rsidRPr="00424456">
        <w:rPr>
          <w:rFonts w:ascii="Times New Roman" w:hAnsi="Times New Roman" w:cs="Times New Roman"/>
          <w:lang w:val="es-MX"/>
        </w:rPr>
        <w:t xml:space="preserve">, por lo que podemos ver en el árbol es que uno de los primeros nodos ya no es el </w:t>
      </w:r>
      <w:proofErr w:type="spellStart"/>
      <w:r w:rsidR="00424456" w:rsidRPr="00424456">
        <w:rPr>
          <w:rFonts w:ascii="Times New Roman" w:hAnsi="Times New Roman" w:cs="Times New Roman"/>
          <w:lang w:val="es-MX"/>
        </w:rPr>
        <w:t>Oldpeak</w:t>
      </w:r>
      <w:proofErr w:type="spellEnd"/>
      <w:r w:rsidR="00424456">
        <w:rPr>
          <w:rFonts w:ascii="Times New Roman" w:hAnsi="Times New Roman" w:cs="Times New Roman"/>
          <w:lang w:val="es-MX"/>
        </w:rPr>
        <w:t xml:space="preserve"> sino la variable </w:t>
      </w:r>
      <w:proofErr w:type="spellStart"/>
      <w:r w:rsidR="005A5282">
        <w:rPr>
          <w:rFonts w:ascii="Times New Roman" w:hAnsi="Times New Roman" w:cs="Times New Roman"/>
          <w:lang w:val="es-MX"/>
        </w:rPr>
        <w:t>Thal</w:t>
      </w:r>
      <w:proofErr w:type="spellEnd"/>
      <w:r w:rsidR="005A5282">
        <w:rPr>
          <w:rFonts w:ascii="Times New Roman" w:hAnsi="Times New Roman" w:cs="Times New Roman"/>
          <w:lang w:val="es-MX"/>
        </w:rPr>
        <w:t xml:space="preserve"> que corresponde a el</w:t>
      </w:r>
      <w:r w:rsidR="00424456" w:rsidRPr="00424456">
        <w:rPr>
          <w:rFonts w:ascii="Times New Roman" w:hAnsi="Times New Roman" w:cs="Times New Roman"/>
          <w:lang w:val="es-MX"/>
        </w:rPr>
        <w:t xml:space="preserve"> Resultado de la prueba de esfuerzo nuclear</w:t>
      </w:r>
      <w:r w:rsidR="005A5282">
        <w:rPr>
          <w:rFonts w:ascii="Times New Roman" w:hAnsi="Times New Roman" w:cs="Times New Roman"/>
          <w:lang w:val="es-MX"/>
        </w:rPr>
        <w:t xml:space="preserve"> y después de estos se pasa a la edad y a medir el </w:t>
      </w:r>
      <w:r w:rsidR="005A5282">
        <w:rPr>
          <w:rFonts w:ascii="Times New Roman" w:hAnsi="Times New Roman" w:cs="Times New Roman"/>
          <w:lang w:val="es-MX"/>
        </w:rPr>
        <w:lastRenderedPageBreak/>
        <w:t>calcio en sangre</w:t>
      </w:r>
      <w:r w:rsidR="00F90649">
        <w:rPr>
          <w:rFonts w:ascii="Times New Roman" w:hAnsi="Times New Roman" w:cs="Times New Roman"/>
          <w:lang w:val="es-MX"/>
        </w:rPr>
        <w:t xml:space="preserve"> y podemos notar que el árbol de decisión ya está mucho más compacto y se ve mucho más eficiente</w:t>
      </w:r>
      <w:r w:rsidR="005A5282">
        <w:rPr>
          <w:rFonts w:ascii="Times New Roman" w:hAnsi="Times New Roman" w:cs="Times New Roman"/>
          <w:lang w:val="es-MX"/>
        </w:rPr>
        <w:t xml:space="preserve"> </w:t>
      </w:r>
      <w:r w:rsidR="006767B8">
        <w:rPr>
          <w:rFonts w:ascii="Times New Roman" w:hAnsi="Times New Roman" w:cs="Times New Roman"/>
          <w:lang w:val="es-MX"/>
        </w:rPr>
        <w:t xml:space="preserve">como se ve en la siguiente imagen </w:t>
      </w:r>
    </w:p>
    <w:p w:rsidR="00951418" w:rsidRDefault="003D6DAC" w:rsidP="003D6DAC">
      <w:pPr>
        <w:ind w:firstLine="0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43C145C" wp14:editId="1FCA3C3C">
            <wp:extent cx="5981700" cy="2322821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93"/>
                    <a:stretch/>
                  </pic:blipFill>
                  <pic:spPr bwMode="auto">
                    <a:xfrm>
                      <a:off x="0" y="0"/>
                      <a:ext cx="6017239" cy="233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53" w:rsidRDefault="008E4283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Ya teniendo el árbol de decisiones entrenado con el 80% de los datos pasamos a hacer la validación de su eficiencia como se ve a continuación </w:t>
      </w:r>
    </w:p>
    <w:p w:rsidR="00761A53" w:rsidRDefault="008E4283" w:rsidP="00715168">
      <w:pPr>
        <w:ind w:firstLine="0"/>
        <w:jc w:val="center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A5DB58A" wp14:editId="71289C21">
            <wp:extent cx="5469341" cy="3200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28722" cy="323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A53" w:rsidRDefault="00F34DD3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Ya con esto podemos ver que la eficiencia paso de un 57% a un 73.3% con </w:t>
      </w:r>
      <w:r w:rsidR="00120BC0">
        <w:rPr>
          <w:rFonts w:ascii="Times New Roman" w:hAnsi="Times New Roman" w:cs="Times New Roman"/>
          <w:lang w:val="es-MX"/>
        </w:rPr>
        <w:t xml:space="preserve">tan solo un 80% de datos para el entrenamiento </w:t>
      </w:r>
      <w:r w:rsidR="000509B5">
        <w:rPr>
          <w:rFonts w:ascii="Times New Roman" w:hAnsi="Times New Roman" w:cs="Times New Roman"/>
          <w:lang w:val="es-MX"/>
        </w:rPr>
        <w:t>así</w:t>
      </w:r>
      <w:r w:rsidR="00120BC0">
        <w:rPr>
          <w:rFonts w:ascii="Times New Roman" w:hAnsi="Times New Roman" w:cs="Times New Roman"/>
          <w:lang w:val="es-MX"/>
        </w:rPr>
        <w:t xml:space="preserve"> que pasaremos a hacer el entrenamiento con un 90% de datos como se ve a continuación </w:t>
      </w:r>
    </w:p>
    <w:p w:rsidR="00761A53" w:rsidRDefault="00120BC0" w:rsidP="00715168">
      <w:pPr>
        <w:ind w:firstLine="0"/>
        <w:jc w:val="center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9B2660D" wp14:editId="60D2CE29">
            <wp:extent cx="5013325" cy="2792964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17588" cy="296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BC0" w:rsidRDefault="0083524C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Ya para este momento vemos que ha mejorado la eficiencia </w:t>
      </w:r>
      <w:r w:rsidR="00A6388D">
        <w:rPr>
          <w:rFonts w:ascii="Times New Roman" w:hAnsi="Times New Roman" w:cs="Times New Roman"/>
          <w:lang w:val="es-MX"/>
        </w:rPr>
        <w:t>del</w:t>
      </w:r>
      <w:r>
        <w:rPr>
          <w:rFonts w:ascii="Times New Roman" w:hAnsi="Times New Roman" w:cs="Times New Roman"/>
          <w:lang w:val="es-MX"/>
        </w:rPr>
        <w:t xml:space="preserve"> </w:t>
      </w:r>
      <w:r w:rsidR="00A6388D">
        <w:rPr>
          <w:rFonts w:ascii="Times New Roman" w:hAnsi="Times New Roman" w:cs="Times New Roman"/>
          <w:lang w:val="es-MX"/>
        </w:rPr>
        <w:t>algoritmo</w:t>
      </w:r>
      <w:r>
        <w:rPr>
          <w:rFonts w:ascii="Times New Roman" w:hAnsi="Times New Roman" w:cs="Times New Roman"/>
          <w:lang w:val="es-MX"/>
        </w:rPr>
        <w:t xml:space="preserve"> de árbol de decisión al </w:t>
      </w:r>
      <w:proofErr w:type="spellStart"/>
      <w:r w:rsidR="00A6388D">
        <w:rPr>
          <w:rFonts w:ascii="Times New Roman" w:hAnsi="Times New Roman" w:cs="Times New Roman"/>
          <w:lang w:val="es-MX"/>
        </w:rPr>
        <w:t>discretizar</w:t>
      </w:r>
      <w:proofErr w:type="spellEnd"/>
      <w:r w:rsidR="00A6388D">
        <w:rPr>
          <w:rFonts w:ascii="Times New Roman" w:hAnsi="Times New Roman" w:cs="Times New Roman"/>
          <w:lang w:val="es-MX"/>
        </w:rPr>
        <w:t xml:space="preserve"> los datos y darle un 90% de los datos para entrenarlo obteniendo un 85% de precisión al momento de leer los datos ingresados </w:t>
      </w:r>
    </w:p>
    <w:p w:rsidR="005343FF" w:rsidRDefault="005343FF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654603" w:rsidRDefault="00654603" w:rsidP="00654603">
      <w:pPr>
        <w:pStyle w:val="Ttulo1"/>
        <w:rPr>
          <w:lang w:val="es-MX"/>
        </w:rPr>
      </w:pPr>
      <w:proofErr w:type="spellStart"/>
      <w:r w:rsidRPr="00037744">
        <w:rPr>
          <w:lang w:val="es-MX"/>
        </w:rPr>
        <w:t>Naive</w:t>
      </w:r>
      <w:proofErr w:type="spellEnd"/>
      <w:r w:rsidRPr="00037744">
        <w:rPr>
          <w:lang w:val="es-MX"/>
        </w:rPr>
        <w:t xml:space="preserve"> </w:t>
      </w:r>
      <w:proofErr w:type="spellStart"/>
      <w:r w:rsidRPr="00037744">
        <w:rPr>
          <w:lang w:val="es-MX"/>
        </w:rPr>
        <w:t>Bayes</w:t>
      </w:r>
      <w:proofErr w:type="spellEnd"/>
      <w:r>
        <w:rPr>
          <w:lang w:val="es-MX"/>
        </w:rPr>
        <w:t xml:space="preserve"> datos discretos </w:t>
      </w:r>
    </w:p>
    <w:p w:rsidR="00120BC0" w:rsidRDefault="008A576C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Ya que anteriormente pasamos a agrupar los datos de nuestra base de datos para el método de árbol de decisión ahora se </w:t>
      </w:r>
      <w:r w:rsidR="00AF72CA">
        <w:rPr>
          <w:rFonts w:ascii="Times New Roman" w:hAnsi="Times New Roman" w:cs="Times New Roman"/>
          <w:lang w:val="es-MX"/>
        </w:rPr>
        <w:t>pasará</w:t>
      </w:r>
      <w:r>
        <w:rPr>
          <w:rFonts w:ascii="Times New Roman" w:hAnsi="Times New Roman" w:cs="Times New Roman"/>
          <w:lang w:val="es-MX"/>
        </w:rPr>
        <w:t xml:space="preserve"> a hacer el mismo análisis </w:t>
      </w:r>
      <w:r w:rsidR="00AF72CA">
        <w:rPr>
          <w:rFonts w:ascii="Times New Roman" w:hAnsi="Times New Roman" w:cs="Times New Roman"/>
          <w:lang w:val="es-MX"/>
        </w:rPr>
        <w:t xml:space="preserve">con un 80% de los datos para el entrenamiento de </w:t>
      </w:r>
      <w:proofErr w:type="spellStart"/>
      <w:r w:rsidR="00AF72CA" w:rsidRPr="00AF72CA">
        <w:rPr>
          <w:rFonts w:ascii="Times New Roman" w:hAnsi="Times New Roman" w:cs="Times New Roman"/>
          <w:lang w:val="es-MX"/>
        </w:rPr>
        <w:t>Naive</w:t>
      </w:r>
      <w:proofErr w:type="spellEnd"/>
      <w:r w:rsidR="00AF72CA" w:rsidRPr="00AF72CA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AF72CA" w:rsidRPr="00AF72CA">
        <w:rPr>
          <w:rFonts w:ascii="Times New Roman" w:hAnsi="Times New Roman" w:cs="Times New Roman"/>
          <w:lang w:val="es-MX"/>
        </w:rPr>
        <w:t>Bayes</w:t>
      </w:r>
      <w:proofErr w:type="spellEnd"/>
      <w:r w:rsidR="00AF72CA" w:rsidRPr="00AF72CA">
        <w:rPr>
          <w:rFonts w:ascii="Times New Roman" w:hAnsi="Times New Roman" w:cs="Times New Roman"/>
          <w:lang w:val="es-MX"/>
        </w:rPr>
        <w:t xml:space="preserve"> </w:t>
      </w:r>
      <w:r w:rsidR="00AF72CA">
        <w:rPr>
          <w:rFonts w:ascii="Times New Roman" w:hAnsi="Times New Roman" w:cs="Times New Roman"/>
          <w:lang w:val="es-MX"/>
        </w:rPr>
        <w:t xml:space="preserve">como vemos a continuación </w:t>
      </w:r>
    </w:p>
    <w:p w:rsidR="00120BC0" w:rsidRDefault="005343FF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8A4D7B8" wp14:editId="19DBF321">
            <wp:extent cx="4861560" cy="2303957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77811" cy="231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BC0" w:rsidRDefault="00AF72CA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Y podemos ver que p</w:t>
      </w:r>
      <w:r w:rsidR="005343FF">
        <w:rPr>
          <w:rFonts w:ascii="Times New Roman" w:hAnsi="Times New Roman" w:cs="Times New Roman"/>
          <w:lang w:val="es-MX"/>
        </w:rPr>
        <w:t>asamos de un 77% a un 86</w:t>
      </w:r>
      <w:r w:rsidR="008A576C">
        <w:rPr>
          <w:rFonts w:ascii="Times New Roman" w:hAnsi="Times New Roman" w:cs="Times New Roman"/>
          <w:lang w:val="es-MX"/>
        </w:rPr>
        <w:t>.8%</w:t>
      </w:r>
      <w:r>
        <w:rPr>
          <w:rFonts w:ascii="Times New Roman" w:hAnsi="Times New Roman" w:cs="Times New Roman"/>
          <w:lang w:val="es-MX"/>
        </w:rPr>
        <w:t xml:space="preserve"> de precisión al momento de </w:t>
      </w:r>
      <w:r w:rsidR="00293216">
        <w:rPr>
          <w:rFonts w:ascii="Times New Roman" w:hAnsi="Times New Roman" w:cs="Times New Roman"/>
          <w:lang w:val="es-MX"/>
        </w:rPr>
        <w:t xml:space="preserve">hacer el análisis de los datos </w:t>
      </w:r>
    </w:p>
    <w:p w:rsidR="00120BC0" w:rsidRDefault="0021220F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lastRenderedPageBreak/>
        <w:t xml:space="preserve">Para continuar se </w:t>
      </w:r>
      <w:r w:rsidR="0035382E">
        <w:rPr>
          <w:rFonts w:ascii="Times New Roman" w:hAnsi="Times New Roman" w:cs="Times New Roman"/>
          <w:lang w:val="es-MX"/>
        </w:rPr>
        <w:t>realizó</w:t>
      </w:r>
      <w:r>
        <w:rPr>
          <w:rFonts w:ascii="Times New Roman" w:hAnsi="Times New Roman" w:cs="Times New Roman"/>
          <w:lang w:val="es-MX"/>
        </w:rPr>
        <w:t xml:space="preserve"> el entrenamiento con un 90% de los datos obteniendo el siguiente resultado </w:t>
      </w:r>
    </w:p>
    <w:p w:rsidR="00654603" w:rsidRDefault="00654603" w:rsidP="00715168">
      <w:pPr>
        <w:ind w:firstLine="0"/>
        <w:jc w:val="center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9C1FB4F" wp14:editId="0FA31844">
            <wp:extent cx="5108033" cy="24536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29321" cy="246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603" w:rsidRDefault="0021220F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Y pasamos de un </w:t>
      </w:r>
      <w:r w:rsidR="00293216">
        <w:rPr>
          <w:rFonts w:ascii="Times New Roman" w:hAnsi="Times New Roman" w:cs="Times New Roman"/>
          <w:lang w:val="es-MX"/>
        </w:rPr>
        <w:t>83.8%</w:t>
      </w:r>
      <w:r>
        <w:rPr>
          <w:rFonts w:ascii="Times New Roman" w:hAnsi="Times New Roman" w:cs="Times New Roman"/>
          <w:lang w:val="es-MX"/>
        </w:rPr>
        <w:t xml:space="preserve"> </w:t>
      </w:r>
      <w:r w:rsidR="00FB3BEF">
        <w:rPr>
          <w:rFonts w:ascii="Times New Roman" w:hAnsi="Times New Roman" w:cs="Times New Roman"/>
          <w:lang w:val="es-MX"/>
        </w:rPr>
        <w:t xml:space="preserve">a un 90% de precisión </w:t>
      </w:r>
      <w:r w:rsidR="00A43419">
        <w:rPr>
          <w:rFonts w:ascii="Times New Roman" w:hAnsi="Times New Roman" w:cs="Times New Roman"/>
          <w:lang w:val="es-MX"/>
        </w:rPr>
        <w:t xml:space="preserve">viendo que </w:t>
      </w:r>
      <w:r w:rsidR="00876467">
        <w:rPr>
          <w:rFonts w:ascii="Times New Roman" w:hAnsi="Times New Roman" w:cs="Times New Roman"/>
          <w:lang w:val="es-MX"/>
        </w:rPr>
        <w:t>la eficiencia de los algoritmos mejora</w:t>
      </w:r>
      <w:r w:rsidR="00A43419">
        <w:rPr>
          <w:rFonts w:ascii="Times New Roman" w:hAnsi="Times New Roman" w:cs="Times New Roman"/>
          <w:lang w:val="es-MX"/>
        </w:rPr>
        <w:t xml:space="preserve"> </w:t>
      </w:r>
    </w:p>
    <w:p w:rsidR="00654603" w:rsidRDefault="00654603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654603" w:rsidRDefault="000235C0" w:rsidP="000235C0">
      <w:pPr>
        <w:pStyle w:val="Ttulo1"/>
        <w:rPr>
          <w:lang w:val="es-MX"/>
        </w:rPr>
      </w:pPr>
      <w:r>
        <w:rPr>
          <w:lang w:val="es-MX"/>
        </w:rPr>
        <w:t xml:space="preserve">Análisis de datos por medio de matriz de puntos </w:t>
      </w:r>
    </w:p>
    <w:p w:rsidR="00120BC0" w:rsidRDefault="000235C0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Antes de hacer el análisis los datos con mas </w:t>
      </w:r>
      <w:r w:rsidR="00392D18">
        <w:rPr>
          <w:rFonts w:ascii="Times New Roman" w:hAnsi="Times New Roman" w:cs="Times New Roman"/>
          <w:lang w:val="es-MX"/>
        </w:rPr>
        <w:t>correlaciónese</w:t>
      </w:r>
      <w:r w:rsidR="008878BF">
        <w:rPr>
          <w:rFonts w:ascii="Times New Roman" w:hAnsi="Times New Roman" w:cs="Times New Roman"/>
          <w:lang w:val="es-MX"/>
        </w:rPr>
        <w:t xml:space="preserve"> tiene la siguiente configuración de los </w:t>
      </w:r>
      <w:r w:rsidR="00392D18">
        <w:rPr>
          <w:rFonts w:ascii="Times New Roman" w:hAnsi="Times New Roman" w:cs="Times New Roman"/>
          <w:lang w:val="es-MX"/>
        </w:rPr>
        <w:t>algoritmos</w:t>
      </w:r>
      <w:r w:rsidR="008878BF">
        <w:rPr>
          <w:rFonts w:ascii="Times New Roman" w:hAnsi="Times New Roman" w:cs="Times New Roman"/>
          <w:lang w:val="es-MX"/>
        </w:rPr>
        <w:t xml:space="preserve"> </w:t>
      </w:r>
      <w:r w:rsidR="00392D18">
        <w:rPr>
          <w:rFonts w:ascii="Times New Roman" w:hAnsi="Times New Roman" w:cs="Times New Roman"/>
          <w:lang w:val="es-MX"/>
        </w:rPr>
        <w:t>ya que para hacer análisis de datos por puntos es mejor usar los datos normales como</w:t>
      </w:r>
      <w:r>
        <w:rPr>
          <w:rFonts w:ascii="Times New Roman" w:hAnsi="Times New Roman" w:cs="Times New Roman"/>
          <w:lang w:val="es-MX"/>
        </w:rPr>
        <w:t xml:space="preserve"> se ven </w:t>
      </w:r>
      <w:r w:rsidR="0035382E">
        <w:rPr>
          <w:rFonts w:ascii="Times New Roman" w:hAnsi="Times New Roman" w:cs="Times New Roman"/>
          <w:lang w:val="es-MX"/>
        </w:rPr>
        <w:t xml:space="preserve">a continuación </w:t>
      </w:r>
    </w:p>
    <w:p w:rsidR="008878BF" w:rsidRDefault="008878BF" w:rsidP="008878BF">
      <w:pPr>
        <w:ind w:firstLine="0"/>
        <w:rPr>
          <w:rFonts w:ascii="Times New Roman" w:hAnsi="Times New Roman" w:cs="Times New Roman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969C272" wp14:editId="63BFF716">
            <wp:extent cx="6043501" cy="26746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67381" cy="268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DAD" w:rsidRDefault="007F3DAD" w:rsidP="008878BF">
      <w:pPr>
        <w:ind w:firstLine="0"/>
        <w:rPr>
          <w:rFonts w:ascii="Times New Roman" w:hAnsi="Times New Roman" w:cs="Times New Roman"/>
          <w:lang w:val="es-MX"/>
        </w:rPr>
      </w:pPr>
    </w:p>
    <w:p w:rsidR="007F3DAD" w:rsidRDefault="007F3DAD" w:rsidP="008878BF">
      <w:pPr>
        <w:ind w:firstLine="0"/>
        <w:rPr>
          <w:rFonts w:ascii="Times New Roman" w:hAnsi="Times New Roman" w:cs="Times New Roman"/>
          <w:lang w:val="es-MX"/>
        </w:rPr>
      </w:pPr>
    </w:p>
    <w:p w:rsidR="007F3DAD" w:rsidRDefault="002E5CFC" w:rsidP="008878BF">
      <w:pPr>
        <w:ind w:firstLine="0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Antes de validar los datos se hace un muestreo de la información sin procesar </w:t>
      </w:r>
      <w:r w:rsidR="00784ABA">
        <w:rPr>
          <w:rFonts w:ascii="Times New Roman" w:hAnsi="Times New Roman" w:cs="Times New Roman"/>
          <w:lang w:val="es-MX"/>
        </w:rPr>
        <w:t xml:space="preserve">con las </w:t>
      </w:r>
      <w:r w:rsidR="00784ABA" w:rsidRPr="00424456">
        <w:rPr>
          <w:rFonts w:ascii="Times New Roman" w:hAnsi="Times New Roman" w:cs="Times New Roman"/>
          <w:lang w:val="es-MX"/>
        </w:rPr>
        <w:t>variables cuantitativas continuas</w:t>
      </w:r>
      <w:r w:rsidR="00784ABA">
        <w:rPr>
          <w:rFonts w:ascii="Times New Roman" w:hAnsi="Times New Roman" w:cs="Times New Roman"/>
          <w:lang w:val="es-MX"/>
        </w:rPr>
        <w:t xml:space="preserve"> de la tabla, se tomaron estas debido a que se tendrán más puntos para graficar </w:t>
      </w:r>
      <w:r>
        <w:rPr>
          <w:rFonts w:ascii="Times New Roman" w:hAnsi="Times New Roman" w:cs="Times New Roman"/>
          <w:lang w:val="es-MX"/>
        </w:rPr>
        <w:t xml:space="preserve">obteniendo </w:t>
      </w:r>
      <w:r w:rsidR="00784ABA">
        <w:rPr>
          <w:rFonts w:ascii="Times New Roman" w:hAnsi="Times New Roman" w:cs="Times New Roman"/>
          <w:lang w:val="es-MX"/>
        </w:rPr>
        <w:t>la siguiente información</w:t>
      </w:r>
    </w:p>
    <w:p w:rsidR="000235C0" w:rsidRDefault="000235C0" w:rsidP="0035382E">
      <w:pPr>
        <w:ind w:firstLine="0"/>
        <w:jc w:val="center"/>
        <w:rPr>
          <w:rFonts w:ascii="Times New Roman" w:hAnsi="Times New Roman" w:cs="Times New Roman"/>
          <w:lang w:val="es-MX"/>
        </w:rPr>
      </w:pPr>
      <w:r w:rsidRPr="000235C0">
        <w:rPr>
          <w:rFonts w:ascii="Times New Roman" w:hAnsi="Times New Roman" w:cs="Times New Roman"/>
          <w:noProof/>
          <w:lang w:val="es-MX" w:eastAsia="es-MX"/>
        </w:rPr>
        <w:drawing>
          <wp:inline distT="0" distB="0" distL="0" distR="0">
            <wp:extent cx="5185664" cy="4053840"/>
            <wp:effectExtent l="0" t="0" r="0" b="3810"/>
            <wp:docPr id="25" name="Imagen 25" descr="C:\Users\zadato\Documents\Scatter Plot Matrix antes 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dato\Documents\Scatter Plot Matrix antes 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63" cy="408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0CA" w:rsidRDefault="002320CA" w:rsidP="0035382E">
      <w:pPr>
        <w:ind w:firstLine="0"/>
        <w:jc w:val="center"/>
        <w:rPr>
          <w:rFonts w:ascii="Times New Roman" w:hAnsi="Times New Roman" w:cs="Times New Roman"/>
          <w:lang w:val="es-MX"/>
        </w:rPr>
      </w:pPr>
    </w:p>
    <w:p w:rsidR="00AD4F20" w:rsidRPr="006B1B05" w:rsidRDefault="00AD4F20" w:rsidP="00AD4F20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RestBP</w:t>
      </w:r>
      <w:proofErr w:type="spellEnd"/>
      <w:r w:rsidRPr="006B1B05">
        <w:rPr>
          <w:rFonts w:ascii="Times New Roman" w:hAnsi="Times New Roman" w:cs="Times New Roman"/>
          <w:lang w:val="es-MX"/>
        </w:rPr>
        <w:t>: Presión arterial en reposo</w:t>
      </w:r>
    </w:p>
    <w:p w:rsidR="00AD4F20" w:rsidRPr="006B1B05" w:rsidRDefault="00AD4F20" w:rsidP="00AD4F20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r w:rsidRPr="006B1B05">
        <w:rPr>
          <w:rFonts w:ascii="Times New Roman" w:hAnsi="Times New Roman" w:cs="Times New Roman"/>
          <w:lang w:val="es-MX"/>
        </w:rPr>
        <w:t>Chol: Colesterol</w:t>
      </w:r>
    </w:p>
    <w:p w:rsidR="00AD4F20" w:rsidRPr="006B1B05" w:rsidRDefault="00AD4F20" w:rsidP="00AD4F20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MaxHR</w:t>
      </w:r>
      <w:proofErr w:type="spellEnd"/>
      <w:r w:rsidRPr="006B1B05">
        <w:rPr>
          <w:rFonts w:ascii="Times New Roman" w:hAnsi="Times New Roman" w:cs="Times New Roman"/>
          <w:lang w:val="es-MX"/>
        </w:rPr>
        <w:t>: Ritmo cardíaco máximo</w:t>
      </w:r>
    </w:p>
    <w:p w:rsidR="00AD4F20" w:rsidRPr="006B1B05" w:rsidRDefault="00AD4F20" w:rsidP="00AD4F20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proofErr w:type="spellStart"/>
      <w:r w:rsidRPr="006B1B05">
        <w:rPr>
          <w:rFonts w:ascii="Times New Roman" w:hAnsi="Times New Roman" w:cs="Times New Roman"/>
          <w:lang w:val="es-MX"/>
        </w:rPr>
        <w:t>Oldpeak</w:t>
      </w:r>
      <w:proofErr w:type="spellEnd"/>
      <w:r w:rsidRPr="006B1B05">
        <w:rPr>
          <w:rFonts w:ascii="Times New Roman" w:hAnsi="Times New Roman" w:cs="Times New Roman"/>
          <w:lang w:val="es-MX"/>
        </w:rPr>
        <w:t xml:space="preserve">: Depresión del segmento </w:t>
      </w:r>
      <w:proofErr w:type="spellStart"/>
      <w:r w:rsidRPr="006B1B05">
        <w:rPr>
          <w:rFonts w:ascii="Times New Roman" w:hAnsi="Times New Roman" w:cs="Times New Roman"/>
          <w:lang w:val="es-MX"/>
        </w:rPr>
        <w:t>ST</w:t>
      </w:r>
      <w:proofErr w:type="spellEnd"/>
      <w:r w:rsidRPr="006B1B05">
        <w:rPr>
          <w:rFonts w:ascii="Times New Roman" w:hAnsi="Times New Roman" w:cs="Times New Roman"/>
          <w:lang w:val="es-MX"/>
        </w:rPr>
        <w:t xml:space="preserve"> inducida por el ejercicio</w:t>
      </w:r>
    </w:p>
    <w:p w:rsidR="00AD4F20" w:rsidRPr="006B1B05" w:rsidRDefault="00AD4F20" w:rsidP="00AD4F20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lang w:val="es-MX"/>
        </w:rPr>
      </w:pPr>
      <w:r w:rsidRPr="006B1B05">
        <w:rPr>
          <w:rFonts w:ascii="Times New Roman" w:hAnsi="Times New Roman" w:cs="Times New Roman"/>
          <w:lang w:val="es-MX"/>
        </w:rPr>
        <w:t xml:space="preserve">Ca: Número de vasos sanguíneos principales coloreados por la </w:t>
      </w:r>
      <w:proofErr w:type="spellStart"/>
      <w:r w:rsidRPr="006B1B05">
        <w:rPr>
          <w:rFonts w:ascii="Times New Roman" w:hAnsi="Times New Roman" w:cs="Times New Roman"/>
          <w:lang w:val="es-MX"/>
        </w:rPr>
        <w:t>fluoroscopia</w:t>
      </w:r>
      <w:proofErr w:type="spellEnd"/>
    </w:p>
    <w:p w:rsidR="000235C0" w:rsidRDefault="000235C0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206C14" w:rsidRDefault="00206C14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206C14" w:rsidRDefault="00206C14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206C14" w:rsidRDefault="00206C14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206C14" w:rsidRDefault="00C334C1" w:rsidP="009F6D64">
      <w:pPr>
        <w:ind w:firstLine="709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Al momento de hacer el análisis de los datos por medio de matriz de puntos se validó si los dos algoritmos </w:t>
      </w:r>
      <w:r w:rsidR="005E43A3">
        <w:rPr>
          <w:rFonts w:ascii="Times New Roman" w:hAnsi="Times New Roman" w:cs="Times New Roman"/>
          <w:lang w:val="es-MX"/>
        </w:rPr>
        <w:t xml:space="preserve">tenían resultados distintos, y en este caso los resultados de los datos son exactamente iguales y obtenemos el siguiente resultado con las variables seleccionadas </w:t>
      </w:r>
    </w:p>
    <w:p w:rsidR="00F13CF0" w:rsidRDefault="001571A5" w:rsidP="00F13CF0">
      <w:pPr>
        <w:ind w:firstLine="709"/>
        <w:rPr>
          <w:rFonts w:ascii="Times New Roman" w:hAnsi="Times New Roman" w:cs="Times New Roman"/>
          <w:lang w:val="es-MX"/>
        </w:rPr>
      </w:pPr>
      <w:r w:rsidRPr="00AB7389">
        <w:rPr>
          <w:rFonts w:ascii="Times New Roman" w:hAnsi="Times New Roman" w:cs="Times New Roman"/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75DD2212" wp14:editId="3F7109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05930" cy="4091940"/>
            <wp:effectExtent l="0" t="0" r="0" b="3810"/>
            <wp:wrapTopAndBottom/>
            <wp:docPr id="28" name="Imagen 28" descr="C:\Users\zadato\Documents\Scatter Plot Matr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dato\Documents\Scatter Plot Matri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0593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544">
        <w:rPr>
          <w:rFonts w:ascii="Times New Roman" w:hAnsi="Times New Roman" w:cs="Times New Roman"/>
          <w:lang w:val="es-MX"/>
        </w:rPr>
        <w:t xml:space="preserve">podemos ver que la edad es uno de los primeros factores </w:t>
      </w:r>
      <w:r w:rsidR="004C67AF">
        <w:rPr>
          <w:rFonts w:ascii="Times New Roman" w:hAnsi="Times New Roman" w:cs="Times New Roman"/>
          <w:lang w:val="es-MX"/>
        </w:rPr>
        <w:t>correlacionados con</w:t>
      </w:r>
      <w:r w:rsidR="00F85544">
        <w:rPr>
          <w:rFonts w:ascii="Times New Roman" w:hAnsi="Times New Roman" w:cs="Times New Roman"/>
          <w:lang w:val="es-MX"/>
        </w:rPr>
        <w:t xml:space="preserve"> el nivel de </w:t>
      </w:r>
      <w:r w:rsidR="004C67AF">
        <w:rPr>
          <w:rFonts w:ascii="Times New Roman" w:hAnsi="Times New Roman" w:cs="Times New Roman"/>
          <w:lang w:val="es-MX"/>
        </w:rPr>
        <w:t>presión</w:t>
      </w:r>
      <w:r w:rsidR="00F85544">
        <w:rPr>
          <w:rFonts w:ascii="Times New Roman" w:hAnsi="Times New Roman" w:cs="Times New Roman"/>
          <w:lang w:val="es-MX"/>
        </w:rPr>
        <w:t xml:space="preserve"> arterial en reposo, con el colesterol </w:t>
      </w:r>
      <w:r w:rsidR="004C67AF">
        <w:rPr>
          <w:rFonts w:ascii="Times New Roman" w:hAnsi="Times New Roman" w:cs="Times New Roman"/>
          <w:lang w:val="es-MX"/>
        </w:rPr>
        <w:t xml:space="preserve">con el ritmo cardiaco máximo y el ritmo cardiaco inducido por el ejercicio como vemos tiene una relación </w:t>
      </w:r>
      <w:r w:rsidR="008D08EB">
        <w:rPr>
          <w:rFonts w:ascii="Times New Roman" w:hAnsi="Times New Roman" w:cs="Times New Roman"/>
          <w:lang w:val="es-MX"/>
        </w:rPr>
        <w:t xml:space="preserve">linealmente proporcional donde mientras </w:t>
      </w:r>
      <w:r w:rsidR="00F13CF0">
        <w:rPr>
          <w:rFonts w:ascii="Times New Roman" w:hAnsi="Times New Roman" w:cs="Times New Roman"/>
          <w:lang w:val="es-MX"/>
        </w:rPr>
        <w:t>más</w:t>
      </w:r>
      <w:r w:rsidR="008D08EB">
        <w:rPr>
          <w:rFonts w:ascii="Times New Roman" w:hAnsi="Times New Roman" w:cs="Times New Roman"/>
          <w:lang w:val="es-MX"/>
        </w:rPr>
        <w:t xml:space="preserve"> aumenta la edad </w:t>
      </w:r>
      <w:r w:rsidR="00F13CF0">
        <w:rPr>
          <w:rFonts w:ascii="Times New Roman" w:hAnsi="Times New Roman" w:cs="Times New Roman"/>
          <w:lang w:val="es-MX"/>
        </w:rPr>
        <w:t xml:space="preserve">aumentan los factores de riesgo, y de igual manera mientras más alto es el </w:t>
      </w:r>
      <w:r w:rsidR="003B214D">
        <w:rPr>
          <w:rFonts w:ascii="Times New Roman" w:hAnsi="Times New Roman" w:cs="Times New Roman"/>
          <w:lang w:val="es-MX"/>
        </w:rPr>
        <w:t>ritmo</w:t>
      </w:r>
      <w:r w:rsidR="00F13CF0">
        <w:rPr>
          <w:rFonts w:ascii="Times New Roman" w:hAnsi="Times New Roman" w:cs="Times New Roman"/>
          <w:lang w:val="es-MX"/>
        </w:rPr>
        <w:t xml:space="preserve"> cardiaco en </w:t>
      </w:r>
      <w:r w:rsidR="003B214D">
        <w:rPr>
          <w:rFonts w:ascii="Times New Roman" w:hAnsi="Times New Roman" w:cs="Times New Roman"/>
          <w:lang w:val="es-MX"/>
        </w:rPr>
        <w:t>reposo</w:t>
      </w:r>
      <w:r w:rsidR="00F13CF0">
        <w:rPr>
          <w:rFonts w:ascii="Times New Roman" w:hAnsi="Times New Roman" w:cs="Times New Roman"/>
          <w:lang w:val="es-MX"/>
        </w:rPr>
        <w:t xml:space="preserve"> mas se ve aumento en el colesterol </w:t>
      </w:r>
      <w:r w:rsidR="00AE3F21">
        <w:rPr>
          <w:rFonts w:ascii="Times New Roman" w:hAnsi="Times New Roman" w:cs="Times New Roman"/>
          <w:lang w:val="es-MX"/>
        </w:rPr>
        <w:t xml:space="preserve">y otro </w:t>
      </w:r>
      <w:r w:rsidR="00DB7FED">
        <w:rPr>
          <w:rFonts w:ascii="Times New Roman" w:hAnsi="Times New Roman" w:cs="Times New Roman"/>
          <w:lang w:val="es-MX"/>
        </w:rPr>
        <w:t>dato que denot</w:t>
      </w:r>
      <w:r w:rsidR="00AE3F21">
        <w:rPr>
          <w:rFonts w:ascii="Times New Roman" w:hAnsi="Times New Roman" w:cs="Times New Roman"/>
          <w:lang w:val="es-MX"/>
        </w:rPr>
        <w:t xml:space="preserve">a buen estado físico es el del </w:t>
      </w:r>
      <w:r w:rsidR="00DB7FED">
        <w:rPr>
          <w:rFonts w:ascii="Times New Roman" w:hAnsi="Times New Roman" w:cs="Times New Roman"/>
          <w:lang w:val="es-MX"/>
        </w:rPr>
        <w:t>ritmo</w:t>
      </w:r>
      <w:r w:rsidR="00AE3F21">
        <w:rPr>
          <w:rFonts w:ascii="Times New Roman" w:hAnsi="Times New Roman" w:cs="Times New Roman"/>
          <w:lang w:val="es-MX"/>
        </w:rPr>
        <w:t xml:space="preserve"> cardiaco en reposo puede tener un mayor cardiaco al mome</w:t>
      </w:r>
      <w:r w:rsidR="00DB7FED">
        <w:rPr>
          <w:rFonts w:ascii="Times New Roman" w:hAnsi="Times New Roman" w:cs="Times New Roman"/>
          <w:lang w:val="es-MX"/>
        </w:rPr>
        <w:t xml:space="preserve">nto del ejercicio </w:t>
      </w:r>
    </w:p>
    <w:p w:rsidR="00206C14" w:rsidRDefault="00206C14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206C14" w:rsidRDefault="00206C14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206C14" w:rsidRPr="001D3866" w:rsidRDefault="00206C14" w:rsidP="009F6D64">
      <w:pPr>
        <w:ind w:firstLine="709"/>
        <w:rPr>
          <w:rFonts w:ascii="Times New Roman" w:hAnsi="Times New Roman" w:cs="Times New Roman"/>
          <w:lang w:val="es-MX"/>
        </w:rPr>
      </w:pPr>
    </w:p>
    <w:p w:rsidR="00594F73" w:rsidRDefault="00594F73" w:rsidP="00594F73">
      <w:pPr>
        <w:pStyle w:val="Ttulodeseccin"/>
        <w:rPr>
          <w:rFonts w:ascii="Times New Roman" w:hAnsi="Times New Roman" w:cs="Times New Roman"/>
          <w:lang w:val="es-MX" w:bidi="es-ES"/>
        </w:rPr>
      </w:pPr>
      <w:r w:rsidRPr="000704F7">
        <w:rPr>
          <w:rFonts w:ascii="Times New Roman" w:hAnsi="Times New Roman" w:cs="Times New Roman"/>
          <w:lang w:val="es-MX" w:bidi="es-ES"/>
        </w:rPr>
        <w:lastRenderedPageBreak/>
        <w:t xml:space="preserve">Conclusiones </w:t>
      </w:r>
    </w:p>
    <w:p w:rsidR="00EA0398" w:rsidRDefault="00EA0398" w:rsidP="00EA0398">
      <w:pPr>
        <w:rPr>
          <w:lang w:val="es-MX" w:bidi="es-ES"/>
        </w:rPr>
      </w:pPr>
      <w:bookmarkStart w:id="0" w:name="_GoBack"/>
      <w:bookmarkEnd w:id="0"/>
    </w:p>
    <w:p w:rsidR="00EA0398" w:rsidRPr="00EA0398" w:rsidRDefault="00EA0398" w:rsidP="00EA0398">
      <w:pPr>
        <w:rPr>
          <w:lang w:val="es-MX" w:bidi="es-ES"/>
        </w:rPr>
      </w:pPr>
    </w:p>
    <w:sdt>
      <w:sdtPr>
        <w:rPr>
          <w:rFonts w:ascii="Times New Roman" w:eastAsiaTheme="minorEastAsia" w:hAnsi="Times New Roman" w:cs="Times New Roman"/>
        </w:rPr>
        <w:id w:val="-1096949615"/>
        <w:docPartObj>
          <w:docPartGallery w:val="Bibliographies"/>
          <w:docPartUnique/>
        </w:docPartObj>
      </w:sdtPr>
      <w:sdtEndPr>
        <w:rPr>
          <w:rFonts w:eastAsiaTheme="majorEastAsia"/>
        </w:rPr>
      </w:sdtEndPr>
      <w:sdtContent>
        <w:p w:rsidR="00BE2C02" w:rsidRPr="00E4520D" w:rsidRDefault="00097169" w:rsidP="00BE2C02">
          <w:pPr>
            <w:pStyle w:val="Ttulodeseccin"/>
            <w:rPr>
              <w:rFonts w:ascii="Times New Roman" w:hAnsi="Times New Roman" w:cs="Times New Roman"/>
            </w:rPr>
          </w:pPr>
          <w:r w:rsidRPr="00E4520D">
            <w:rPr>
              <w:rFonts w:ascii="Times New Roman" w:hAnsi="Times New Roman" w:cs="Times New Roman"/>
              <w:lang w:bidi="es-ES"/>
            </w:rPr>
            <w:t>Referencias</w:t>
          </w:r>
        </w:p>
      </w:sdtContent>
    </w:sdt>
    <w:p w:rsidR="00BE2C02" w:rsidRPr="00E4520D" w:rsidRDefault="00BE2C02" w:rsidP="00BE2C02">
      <w:pPr>
        <w:pStyle w:val="NormalWeb"/>
        <w:ind w:left="720" w:hanging="720"/>
        <w:rPr>
          <w:rFonts w:eastAsia="Times New Roman"/>
          <w:color w:val="auto"/>
          <w:lang w:val="es-MX" w:eastAsia="es-MX"/>
        </w:rPr>
      </w:pPr>
      <w:r w:rsidRPr="00E4520D">
        <w:rPr>
          <w:rFonts w:eastAsia="Times New Roman"/>
          <w:color w:val="auto"/>
          <w:lang w:val="es-MX" w:eastAsia="es-MX"/>
        </w:rPr>
        <w:t xml:space="preserve">Arce, J. I. B. (2023). La matriz de confusión y sus métricas. </w:t>
      </w:r>
      <w:r w:rsidRPr="00E4520D">
        <w:rPr>
          <w:rFonts w:eastAsia="Times New Roman"/>
          <w:i/>
          <w:iCs/>
          <w:color w:val="auto"/>
          <w:lang w:val="es-MX" w:eastAsia="es-MX"/>
        </w:rPr>
        <w:t>Juan Barrios</w:t>
      </w:r>
      <w:r w:rsidRPr="00E4520D">
        <w:rPr>
          <w:rFonts w:eastAsia="Times New Roman"/>
          <w:color w:val="auto"/>
          <w:lang w:val="es-MX" w:eastAsia="es-MX"/>
        </w:rPr>
        <w:t>. https://www.juanbarrios.com/la-matriz-de-confusion-y-sus-metricas/</w:t>
      </w:r>
    </w:p>
    <w:p w:rsidR="00BE2C02" w:rsidRPr="00E4520D" w:rsidRDefault="00BE2C02" w:rsidP="00BE2C02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 xml:space="preserve">Coeficiente de determinación (R cuadrado) - MATLAB &amp; </w:t>
      </w:r>
      <w:proofErr w:type="spellStart"/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>Simulink</w:t>
      </w:r>
      <w:proofErr w:type="spellEnd"/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 xml:space="preserve"> - </w:t>
      </w:r>
      <w:proofErr w:type="spellStart"/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>MathWorks</w:t>
      </w:r>
      <w:proofErr w:type="spellEnd"/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 xml:space="preserve"> América Latina</w:t>
      </w: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. (s. f.). https://la.mathworks.com/help/stats/coefficient-of-determination-r-squared_es.html</w:t>
      </w:r>
    </w:p>
    <w:p w:rsidR="00BE2C02" w:rsidRPr="00E4520D" w:rsidRDefault="00BE2C02" w:rsidP="00BE2C02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colaboradores de Wikipedia. (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2023a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). Coeficiente de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Gini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. </w:t>
      </w:r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>Wikipedia, la enciclopedia libre</w:t>
      </w: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. https://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es.wikipedia.org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/wiki/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Coeficiente_de_Gini</w:t>
      </w:r>
      <w:proofErr w:type="spellEnd"/>
    </w:p>
    <w:p w:rsidR="00BE2C02" w:rsidRPr="00E4520D" w:rsidRDefault="00BE2C02" w:rsidP="00BE2C02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colaboradores de Wikipedia. (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2023b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). Máxima verosimilitud. </w:t>
      </w:r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>Wikipedia, la enciclopedia libre</w:t>
      </w: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. https://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es.wikipedia.org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/wiki/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M%C3%A1xima_verosimilitud</w:t>
      </w:r>
      <w:proofErr w:type="spellEnd"/>
    </w:p>
    <w:p w:rsidR="00BE2C02" w:rsidRPr="00E4520D" w:rsidRDefault="00BE2C02" w:rsidP="00BE2C02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colaboradores de Wikipedia. (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2023c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). Entropía (información). </w:t>
      </w:r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>Wikipedia, la enciclopedia libre</w:t>
      </w: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. https://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es.wikipedia.org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/wiki/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Entrop%C3%ADa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_(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informaci%C3%B3n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)</w:t>
      </w:r>
    </w:p>
    <w:p w:rsidR="00BE2C02" w:rsidRPr="00E4520D" w:rsidRDefault="00BE2C02" w:rsidP="00BE2C02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Gonzalez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, L. (2023). Curvas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ROC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y área bajo la curva (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AUC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). </w:t>
      </w:r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 xml:space="preserve">🤖 Aprende </w:t>
      </w:r>
      <w:proofErr w:type="spellStart"/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>IA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. https://aprendeia.com/curvas-roc-y-area-bajo-la-curva-auc-machine-learning/</w:t>
      </w:r>
    </w:p>
    <w:p w:rsidR="00BE2C02" w:rsidRPr="00E4520D" w:rsidRDefault="00BE2C02" w:rsidP="00BE2C02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 xml:space="preserve">IBM </w:t>
      </w:r>
      <w:proofErr w:type="spellStart"/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>documentation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. (s. f.). https://www.ibm.com/docs/es/cognos-analytics/11.2.0?topic=terms-adjusted-r-squared</w:t>
      </w:r>
    </w:p>
    <w:p w:rsidR="00BE2C02" w:rsidRPr="00E4520D" w:rsidRDefault="00BE2C02" w:rsidP="00BE2C02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i/>
          <w:iCs/>
          <w:color w:val="auto"/>
          <w:lang w:val="es-MX" w:eastAsia="es-MX"/>
        </w:rPr>
        <w:t>La ganancia de información y entropía</w:t>
      </w: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. (s. f.).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www.yizinet.com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. Recuperado 11 de septiembre de 2023, de https://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www.yizinet.com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/ganancia-de-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informacion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-y-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entropia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/</w:t>
      </w:r>
    </w:p>
    <w:p w:rsidR="00BE2C02" w:rsidRPr="00E4520D" w:rsidRDefault="00BE2C02" w:rsidP="00BE2C02">
      <w:pPr>
        <w:ind w:left="720" w:hanging="720"/>
        <w:rPr>
          <w:rFonts w:ascii="Times New Roman" w:eastAsia="Times New Roman" w:hAnsi="Times New Roman" w:cs="Times New Roman"/>
          <w:color w:val="auto"/>
          <w:lang w:val="en-US" w:eastAsia="es-MX"/>
        </w:rPr>
      </w:pP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Team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, D. S. (2021). Estimación de máxima verosimilitud. </w:t>
      </w:r>
      <w:r w:rsidRPr="00E4520D">
        <w:rPr>
          <w:rFonts w:ascii="Times New Roman" w:eastAsia="Times New Roman" w:hAnsi="Times New Roman" w:cs="Times New Roman"/>
          <w:i/>
          <w:iCs/>
          <w:color w:val="auto"/>
          <w:lang w:val="en-US" w:eastAsia="es-MX"/>
        </w:rPr>
        <w:t>DATA SCIENCE</w:t>
      </w:r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 xml:space="preserve">. </w:t>
      </w:r>
      <w:hyperlink r:id="rId26" w:history="1">
        <w:r w:rsidR="00117E47" w:rsidRPr="00E4520D">
          <w:rPr>
            <w:rStyle w:val="Hipervnculo"/>
            <w:rFonts w:ascii="Times New Roman" w:eastAsia="Times New Roman" w:hAnsi="Times New Roman" w:cs="Times New Roman"/>
            <w:lang w:val="en-US" w:eastAsia="es-MX"/>
          </w:rPr>
          <w:t>https://datascience.eu/es/programacion/estimacion-de-maxima-verosimilitud/</w:t>
        </w:r>
      </w:hyperlink>
    </w:p>
    <w:p w:rsidR="00117E47" w:rsidRPr="00E4520D" w:rsidRDefault="00117E47" w:rsidP="00117E47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 xml:space="preserve">   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>Dangeti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 xml:space="preserve">, P. (2017). Statistics for Machine Learning.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Packt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Publishing. </w:t>
      </w:r>
      <w:proofErr w:type="gram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https://bibliotecavirtual.unad.edu.co/login?url=https://search.ebscohost.com/login.aspx?direct=true&amp;db=nlebk&amp;AN=1560931&amp;lang=es&amp;site=eds-live&amp;scope=site&amp;ebv=EB&amp;ppid=pp_7  Capítulo</w:t>
      </w:r>
      <w:proofErr w:type="gram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1 y 2.</w:t>
      </w:r>
    </w:p>
    <w:p w:rsidR="00117E47" w:rsidRPr="00E4520D" w:rsidRDefault="00117E47" w:rsidP="00117E47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lastRenderedPageBreak/>
        <w:t xml:space="preserve">    Garriga Trillo, A. J. (2009). Introducción al análisis de datos.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UNED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- Universidad Nacional de Educación a Distancia. https://elibro-net.bibliotecavirtual.unad.edu.co/es/ereader/unad/48460?page=130</w:t>
      </w:r>
    </w:p>
    <w:p w:rsidR="00117E47" w:rsidRPr="00E4520D" w:rsidRDefault="00117E47" w:rsidP="00117E47">
      <w:pPr>
        <w:ind w:left="720" w:hanging="720"/>
        <w:rPr>
          <w:rFonts w:ascii="Times New Roman" w:eastAsia="Times New Roman" w:hAnsi="Times New Roman" w:cs="Times New Roman"/>
          <w:color w:val="auto"/>
          <w:lang w:val="en-US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   </w:t>
      </w:r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 xml:space="preserve">Carlos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>Veliz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 xml:space="preserve">. (2020). Machine learning. Introduction to deep </w:t>
      </w:r>
      <w:proofErr w:type="gramStart"/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>learning .</w:t>
      </w:r>
      <w:proofErr w:type="gramEnd"/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 xml:space="preserve"> The Editorial Fund of the Pontifical Catholic University of Peru. https://bibliotecavirtual.unad.edu.co/login?url=https://search.ebscohost.com/login.aspx?direct=true&amp;db=nlebk&amp;AN=2600876&amp;lang=es&amp;site=eds-live&amp;scope=site&amp;ebv=EB&amp;ppid=pp_113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>Capítulo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 xml:space="preserve"> 4. </w:t>
      </w:r>
    </w:p>
    <w:p w:rsidR="00117E47" w:rsidRPr="00E4520D" w:rsidRDefault="00117E47" w:rsidP="00117E47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n-US" w:eastAsia="es-MX"/>
        </w:rPr>
        <w:t xml:space="preserve">    </w:t>
      </w: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Romero Villafranca, R. y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Zúnica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Ramajo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, L. (2020). Métodos estadísticos para ingenieros. Editorial de la Universidad Politécnica de Valencia. https://elibro-net.bibliotecavirtual.unad.edu.co/es/ereader/unad/129644?page=212</w:t>
      </w:r>
    </w:p>
    <w:p w:rsidR="00117E47" w:rsidRPr="00E4520D" w:rsidRDefault="00117E47" w:rsidP="00117E47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  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Minguillón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, J. Casas, J. y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Minguillón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, J. (2017). Minería de datos: modelos y algoritmos. Editorial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UOC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. https://elibro-net.bibliotecavirtual.unad.edu.co/es/ereader/unad/58656?page=208</w:t>
      </w:r>
    </w:p>
    <w:p w:rsidR="00117E47" w:rsidRPr="00E4520D" w:rsidRDefault="00117E47" w:rsidP="00117E47">
      <w:pPr>
        <w:ind w:left="720" w:hanging="720"/>
        <w:rPr>
          <w:rFonts w:ascii="Times New Roman" w:eastAsia="Times New Roman" w:hAnsi="Times New Roman" w:cs="Times New Roman"/>
          <w:color w:val="auto"/>
          <w:lang w:val="es-MX" w:eastAsia="es-MX"/>
        </w:rPr>
      </w:pPr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   Sepúlveda, J. F. D., &amp; Morales, J. C. C. (2013). Comparación entre árboles de regresión </w:t>
      </w:r>
      <w:proofErr w:type="spellStart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>CART</w:t>
      </w:r>
      <w:proofErr w:type="spellEnd"/>
      <w:r w:rsidRPr="00E4520D">
        <w:rPr>
          <w:rFonts w:ascii="Times New Roman" w:eastAsia="Times New Roman" w:hAnsi="Times New Roman" w:cs="Times New Roman"/>
          <w:color w:val="auto"/>
          <w:lang w:val="es-MX" w:eastAsia="es-MX"/>
        </w:rPr>
        <w:t xml:space="preserve"> y regresión lineal. Comunicaciones en Estadística, 6(2), 175-195.  https://dialnet.unirioja.es/servlet/articulo?codigo=7393722</w:t>
      </w:r>
    </w:p>
    <w:p w:rsidR="00097169" w:rsidRPr="00E4520D" w:rsidRDefault="00097169">
      <w:pPr>
        <w:rPr>
          <w:rFonts w:ascii="Times New Roman" w:hAnsi="Times New Roman" w:cs="Times New Roman"/>
          <w:lang w:val="es-MX"/>
        </w:rPr>
      </w:pPr>
    </w:p>
    <w:sectPr w:rsidR="00097169" w:rsidRPr="00E4520D" w:rsidSect="002662B9">
      <w:headerReference w:type="default" r:id="rId27"/>
      <w:headerReference w:type="first" r:id="rId28"/>
      <w:footnotePr>
        <w:pos w:val="beneathText"/>
      </w:footnotePr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F2B" w:rsidRDefault="00C76F2B">
      <w:pPr>
        <w:spacing w:line="240" w:lineRule="auto"/>
      </w:pPr>
      <w:r>
        <w:separator/>
      </w:r>
    </w:p>
    <w:p w:rsidR="00C76F2B" w:rsidRDefault="00C76F2B"/>
  </w:endnote>
  <w:endnote w:type="continuationSeparator" w:id="0">
    <w:p w:rsidR="00C76F2B" w:rsidRDefault="00C76F2B">
      <w:pPr>
        <w:spacing w:line="240" w:lineRule="auto"/>
      </w:pPr>
      <w:r>
        <w:continuationSeparator/>
      </w:r>
    </w:p>
    <w:p w:rsidR="00C76F2B" w:rsidRDefault="00C76F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F2B" w:rsidRDefault="00C76F2B">
      <w:pPr>
        <w:spacing w:line="240" w:lineRule="auto"/>
      </w:pPr>
      <w:r>
        <w:separator/>
      </w:r>
    </w:p>
    <w:p w:rsidR="00C76F2B" w:rsidRDefault="00C76F2B"/>
  </w:footnote>
  <w:footnote w:type="continuationSeparator" w:id="0">
    <w:p w:rsidR="00C76F2B" w:rsidRDefault="00C76F2B">
      <w:pPr>
        <w:spacing w:line="240" w:lineRule="auto"/>
      </w:pPr>
      <w:r>
        <w:continuationSeparator/>
      </w:r>
    </w:p>
    <w:p w:rsidR="00C76F2B" w:rsidRDefault="00C76F2B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7B6" w:rsidRDefault="0085129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 wp14:anchorId="64669029" wp14:editId="4DB573BF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7535545" cy="1353185"/>
          <wp:effectExtent l="0" t="0" r="825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5545" cy="1353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7B6" w:rsidRDefault="005867B6" w:rsidP="002C627C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5D1AAF84" wp14:editId="63CC4008">
          <wp:simplePos x="0" y="0"/>
          <wp:positionH relativeFrom="page">
            <wp:align>right</wp:align>
          </wp:positionH>
          <wp:positionV relativeFrom="paragraph">
            <wp:posOffset>-579120</wp:posOffset>
          </wp:positionV>
          <wp:extent cx="7535545" cy="1353185"/>
          <wp:effectExtent l="0" t="0" r="825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5545" cy="1353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1DB4459"/>
    <w:multiLevelType w:val="hybridMultilevel"/>
    <w:tmpl w:val="96A0EAF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FA6442"/>
    <w:multiLevelType w:val="hybridMultilevel"/>
    <w:tmpl w:val="0A804A7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3A0738"/>
    <w:multiLevelType w:val="hybridMultilevel"/>
    <w:tmpl w:val="444C7D1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D30517B"/>
    <w:multiLevelType w:val="hybridMultilevel"/>
    <w:tmpl w:val="7172BE0C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F0CB6E2">
      <w:numFmt w:val="bullet"/>
      <w:lvlText w:val="•"/>
      <w:lvlJc w:val="left"/>
      <w:pPr>
        <w:ind w:left="2521" w:hanging="732"/>
      </w:pPr>
      <w:rPr>
        <w:rFonts w:ascii="Times New Roman" w:eastAsiaTheme="minorEastAsia" w:hAnsi="Times New Roman" w:cs="Times New Roman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2310D51"/>
    <w:multiLevelType w:val="hybridMultilevel"/>
    <w:tmpl w:val="5EE29CC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4"/>
  </w:num>
  <w:num w:numId="13">
    <w:abstractNumId w:val="10"/>
  </w:num>
  <w:num w:numId="14">
    <w:abstractNumId w:val="12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ABE"/>
    <w:rsid w:val="000003F8"/>
    <w:rsid w:val="00006BBA"/>
    <w:rsid w:val="00007C27"/>
    <w:rsid w:val="0001010E"/>
    <w:rsid w:val="000142D1"/>
    <w:rsid w:val="000168FE"/>
    <w:rsid w:val="00016EBF"/>
    <w:rsid w:val="000217F5"/>
    <w:rsid w:val="000235C0"/>
    <w:rsid w:val="00025A5D"/>
    <w:rsid w:val="00026469"/>
    <w:rsid w:val="00032F1B"/>
    <w:rsid w:val="00037679"/>
    <w:rsid w:val="00037744"/>
    <w:rsid w:val="000509B5"/>
    <w:rsid w:val="00055AF0"/>
    <w:rsid w:val="00055EA4"/>
    <w:rsid w:val="00057ABE"/>
    <w:rsid w:val="000704F7"/>
    <w:rsid w:val="000927BA"/>
    <w:rsid w:val="00097169"/>
    <w:rsid w:val="000A2548"/>
    <w:rsid w:val="000A400A"/>
    <w:rsid w:val="000A564B"/>
    <w:rsid w:val="000D428A"/>
    <w:rsid w:val="000F59D9"/>
    <w:rsid w:val="000F7568"/>
    <w:rsid w:val="001043B6"/>
    <w:rsid w:val="00114BFA"/>
    <w:rsid w:val="00115CE3"/>
    <w:rsid w:val="00117E47"/>
    <w:rsid w:val="00120924"/>
    <w:rsid w:val="00120BC0"/>
    <w:rsid w:val="00131225"/>
    <w:rsid w:val="00131DFA"/>
    <w:rsid w:val="001542EE"/>
    <w:rsid w:val="001553EC"/>
    <w:rsid w:val="001571A5"/>
    <w:rsid w:val="001602E3"/>
    <w:rsid w:val="00160C0C"/>
    <w:rsid w:val="001664A2"/>
    <w:rsid w:val="00170521"/>
    <w:rsid w:val="001761ED"/>
    <w:rsid w:val="001774C1"/>
    <w:rsid w:val="001777FE"/>
    <w:rsid w:val="00183F94"/>
    <w:rsid w:val="00194882"/>
    <w:rsid w:val="001A018E"/>
    <w:rsid w:val="001A34D4"/>
    <w:rsid w:val="001B4848"/>
    <w:rsid w:val="001C4A59"/>
    <w:rsid w:val="001C757A"/>
    <w:rsid w:val="001D3866"/>
    <w:rsid w:val="001F345E"/>
    <w:rsid w:val="001F447A"/>
    <w:rsid w:val="001F7399"/>
    <w:rsid w:val="00206C14"/>
    <w:rsid w:val="00206D22"/>
    <w:rsid w:val="0021220F"/>
    <w:rsid w:val="00212319"/>
    <w:rsid w:val="0021315B"/>
    <w:rsid w:val="00224E6B"/>
    <w:rsid w:val="00225BE3"/>
    <w:rsid w:val="002320CA"/>
    <w:rsid w:val="00244C36"/>
    <w:rsid w:val="00245008"/>
    <w:rsid w:val="002461C5"/>
    <w:rsid w:val="002510AB"/>
    <w:rsid w:val="00255F6E"/>
    <w:rsid w:val="002662B9"/>
    <w:rsid w:val="002665F3"/>
    <w:rsid w:val="002715C6"/>
    <w:rsid w:val="00274E0A"/>
    <w:rsid w:val="00276D93"/>
    <w:rsid w:val="00284A6E"/>
    <w:rsid w:val="00291107"/>
    <w:rsid w:val="00293216"/>
    <w:rsid w:val="002937D1"/>
    <w:rsid w:val="00294D8E"/>
    <w:rsid w:val="002A51F4"/>
    <w:rsid w:val="002B1F55"/>
    <w:rsid w:val="002B6153"/>
    <w:rsid w:val="002C627C"/>
    <w:rsid w:val="002D0BB6"/>
    <w:rsid w:val="002E5CFC"/>
    <w:rsid w:val="002F5CE2"/>
    <w:rsid w:val="00307586"/>
    <w:rsid w:val="003100D3"/>
    <w:rsid w:val="00312164"/>
    <w:rsid w:val="00312DC7"/>
    <w:rsid w:val="00315301"/>
    <w:rsid w:val="00333227"/>
    <w:rsid w:val="00336906"/>
    <w:rsid w:val="00345333"/>
    <w:rsid w:val="0034534C"/>
    <w:rsid w:val="0035382E"/>
    <w:rsid w:val="0037559E"/>
    <w:rsid w:val="00385103"/>
    <w:rsid w:val="003874E4"/>
    <w:rsid w:val="00392D18"/>
    <w:rsid w:val="003A06C6"/>
    <w:rsid w:val="003B12CC"/>
    <w:rsid w:val="003B1A04"/>
    <w:rsid w:val="003B214D"/>
    <w:rsid w:val="003C1B3F"/>
    <w:rsid w:val="003D6DAC"/>
    <w:rsid w:val="003D71F4"/>
    <w:rsid w:val="003D75B0"/>
    <w:rsid w:val="003E36B1"/>
    <w:rsid w:val="003E4162"/>
    <w:rsid w:val="003F18D2"/>
    <w:rsid w:val="003F298E"/>
    <w:rsid w:val="003F5041"/>
    <w:rsid w:val="003F7CBD"/>
    <w:rsid w:val="00410D80"/>
    <w:rsid w:val="00424456"/>
    <w:rsid w:val="00431F97"/>
    <w:rsid w:val="0044116E"/>
    <w:rsid w:val="00442376"/>
    <w:rsid w:val="0046195D"/>
    <w:rsid w:val="00464BBB"/>
    <w:rsid w:val="00467151"/>
    <w:rsid w:val="00480044"/>
    <w:rsid w:val="00481C37"/>
    <w:rsid w:val="00481CF8"/>
    <w:rsid w:val="004835F7"/>
    <w:rsid w:val="00483E3A"/>
    <w:rsid w:val="0049057F"/>
    <w:rsid w:val="00492C2D"/>
    <w:rsid w:val="004A3D87"/>
    <w:rsid w:val="004B18A9"/>
    <w:rsid w:val="004B5BE9"/>
    <w:rsid w:val="004C19F0"/>
    <w:rsid w:val="004C67AF"/>
    <w:rsid w:val="004D4F8C"/>
    <w:rsid w:val="004D6B86"/>
    <w:rsid w:val="004E1961"/>
    <w:rsid w:val="00501E0C"/>
    <w:rsid w:val="00504F88"/>
    <w:rsid w:val="00522EA7"/>
    <w:rsid w:val="005343FF"/>
    <w:rsid w:val="00543789"/>
    <w:rsid w:val="00544B41"/>
    <w:rsid w:val="00546192"/>
    <w:rsid w:val="00550FB7"/>
    <w:rsid w:val="0055242C"/>
    <w:rsid w:val="005633B4"/>
    <w:rsid w:val="00567DBA"/>
    <w:rsid w:val="005719B1"/>
    <w:rsid w:val="00572840"/>
    <w:rsid w:val="005867B6"/>
    <w:rsid w:val="0059080D"/>
    <w:rsid w:val="00594F73"/>
    <w:rsid w:val="00595412"/>
    <w:rsid w:val="005A021D"/>
    <w:rsid w:val="005A0339"/>
    <w:rsid w:val="005A5282"/>
    <w:rsid w:val="005A675E"/>
    <w:rsid w:val="005E0DF0"/>
    <w:rsid w:val="005E43A3"/>
    <w:rsid w:val="005E4FAC"/>
    <w:rsid w:val="005E58E2"/>
    <w:rsid w:val="005F551F"/>
    <w:rsid w:val="0061747E"/>
    <w:rsid w:val="0062136F"/>
    <w:rsid w:val="006318A8"/>
    <w:rsid w:val="006377E5"/>
    <w:rsid w:val="00641876"/>
    <w:rsid w:val="00645290"/>
    <w:rsid w:val="00653C80"/>
    <w:rsid w:val="00654603"/>
    <w:rsid w:val="00674D02"/>
    <w:rsid w:val="006767B8"/>
    <w:rsid w:val="006834FB"/>
    <w:rsid w:val="0068595D"/>
    <w:rsid w:val="006A2512"/>
    <w:rsid w:val="006B015B"/>
    <w:rsid w:val="006B1B05"/>
    <w:rsid w:val="006C162F"/>
    <w:rsid w:val="006D7EE9"/>
    <w:rsid w:val="00704792"/>
    <w:rsid w:val="00706973"/>
    <w:rsid w:val="00706A0B"/>
    <w:rsid w:val="00707861"/>
    <w:rsid w:val="00715168"/>
    <w:rsid w:val="00716BF5"/>
    <w:rsid w:val="007200D1"/>
    <w:rsid w:val="007244DE"/>
    <w:rsid w:val="00733AA0"/>
    <w:rsid w:val="00742476"/>
    <w:rsid w:val="007435DB"/>
    <w:rsid w:val="0075686E"/>
    <w:rsid w:val="00761A53"/>
    <w:rsid w:val="00767657"/>
    <w:rsid w:val="00773E02"/>
    <w:rsid w:val="00781FEB"/>
    <w:rsid w:val="00784ABA"/>
    <w:rsid w:val="00792A51"/>
    <w:rsid w:val="007930AC"/>
    <w:rsid w:val="00794D8F"/>
    <w:rsid w:val="007A4909"/>
    <w:rsid w:val="007B5765"/>
    <w:rsid w:val="007C6C28"/>
    <w:rsid w:val="007D643F"/>
    <w:rsid w:val="007D7861"/>
    <w:rsid w:val="007E09DA"/>
    <w:rsid w:val="007F3DAD"/>
    <w:rsid w:val="007F4D78"/>
    <w:rsid w:val="008101E5"/>
    <w:rsid w:val="008111B4"/>
    <w:rsid w:val="0081390C"/>
    <w:rsid w:val="00814290"/>
    <w:rsid w:val="00816831"/>
    <w:rsid w:val="008205C6"/>
    <w:rsid w:val="008262E6"/>
    <w:rsid w:val="00831DFB"/>
    <w:rsid w:val="00834C7C"/>
    <w:rsid w:val="0083524C"/>
    <w:rsid w:val="00837D67"/>
    <w:rsid w:val="00845A1C"/>
    <w:rsid w:val="0084670F"/>
    <w:rsid w:val="00851097"/>
    <w:rsid w:val="00851295"/>
    <w:rsid w:val="00853496"/>
    <w:rsid w:val="0085410F"/>
    <w:rsid w:val="008747E8"/>
    <w:rsid w:val="00876467"/>
    <w:rsid w:val="008771C0"/>
    <w:rsid w:val="008842A8"/>
    <w:rsid w:val="00886CCA"/>
    <w:rsid w:val="008878BF"/>
    <w:rsid w:val="008A2A83"/>
    <w:rsid w:val="008A576C"/>
    <w:rsid w:val="008C447F"/>
    <w:rsid w:val="008C6476"/>
    <w:rsid w:val="008D08EB"/>
    <w:rsid w:val="008E4283"/>
    <w:rsid w:val="008E61D3"/>
    <w:rsid w:val="00910F0E"/>
    <w:rsid w:val="00951418"/>
    <w:rsid w:val="0095358E"/>
    <w:rsid w:val="00961AE5"/>
    <w:rsid w:val="009625DB"/>
    <w:rsid w:val="00974A65"/>
    <w:rsid w:val="009757A0"/>
    <w:rsid w:val="0098144C"/>
    <w:rsid w:val="00986CF5"/>
    <w:rsid w:val="00992E8B"/>
    <w:rsid w:val="009A0A20"/>
    <w:rsid w:val="009A2C38"/>
    <w:rsid w:val="009C703A"/>
    <w:rsid w:val="009D0D22"/>
    <w:rsid w:val="009D2155"/>
    <w:rsid w:val="009D45B9"/>
    <w:rsid w:val="009E474B"/>
    <w:rsid w:val="009F0414"/>
    <w:rsid w:val="009F6D64"/>
    <w:rsid w:val="00A21DCF"/>
    <w:rsid w:val="00A22C8B"/>
    <w:rsid w:val="00A2549F"/>
    <w:rsid w:val="00A2700A"/>
    <w:rsid w:val="00A3076C"/>
    <w:rsid w:val="00A43419"/>
    <w:rsid w:val="00A438D3"/>
    <w:rsid w:val="00A4757D"/>
    <w:rsid w:val="00A51957"/>
    <w:rsid w:val="00A6388D"/>
    <w:rsid w:val="00A70254"/>
    <w:rsid w:val="00A768D6"/>
    <w:rsid w:val="00A77F6B"/>
    <w:rsid w:val="00A81BB2"/>
    <w:rsid w:val="00A907E4"/>
    <w:rsid w:val="00A91EAE"/>
    <w:rsid w:val="00AA4FE2"/>
    <w:rsid w:val="00AA5C05"/>
    <w:rsid w:val="00AB7389"/>
    <w:rsid w:val="00AD214C"/>
    <w:rsid w:val="00AD2EAB"/>
    <w:rsid w:val="00AD4F20"/>
    <w:rsid w:val="00AE1E16"/>
    <w:rsid w:val="00AE3F21"/>
    <w:rsid w:val="00AE6182"/>
    <w:rsid w:val="00AF72CA"/>
    <w:rsid w:val="00B02E0E"/>
    <w:rsid w:val="00B1115B"/>
    <w:rsid w:val="00B11AB8"/>
    <w:rsid w:val="00B259FA"/>
    <w:rsid w:val="00B31682"/>
    <w:rsid w:val="00B403DC"/>
    <w:rsid w:val="00B6457E"/>
    <w:rsid w:val="00B7264E"/>
    <w:rsid w:val="00B805A5"/>
    <w:rsid w:val="00B905E3"/>
    <w:rsid w:val="00BA63DF"/>
    <w:rsid w:val="00BB2626"/>
    <w:rsid w:val="00BC30FE"/>
    <w:rsid w:val="00BC77C0"/>
    <w:rsid w:val="00BD418B"/>
    <w:rsid w:val="00BE0238"/>
    <w:rsid w:val="00BE1072"/>
    <w:rsid w:val="00BE2C02"/>
    <w:rsid w:val="00C0423E"/>
    <w:rsid w:val="00C110D0"/>
    <w:rsid w:val="00C16F07"/>
    <w:rsid w:val="00C23E22"/>
    <w:rsid w:val="00C30DD5"/>
    <w:rsid w:val="00C310BB"/>
    <w:rsid w:val="00C31CE6"/>
    <w:rsid w:val="00C32410"/>
    <w:rsid w:val="00C334C1"/>
    <w:rsid w:val="00C3438C"/>
    <w:rsid w:val="00C34F20"/>
    <w:rsid w:val="00C40822"/>
    <w:rsid w:val="00C44381"/>
    <w:rsid w:val="00C5386A"/>
    <w:rsid w:val="00C5686B"/>
    <w:rsid w:val="00C57B91"/>
    <w:rsid w:val="00C6585E"/>
    <w:rsid w:val="00C74024"/>
    <w:rsid w:val="00C76F2B"/>
    <w:rsid w:val="00C83B15"/>
    <w:rsid w:val="00C925C8"/>
    <w:rsid w:val="00CB7F84"/>
    <w:rsid w:val="00CD2675"/>
    <w:rsid w:val="00CD5178"/>
    <w:rsid w:val="00CF1B55"/>
    <w:rsid w:val="00CF4BAD"/>
    <w:rsid w:val="00D23230"/>
    <w:rsid w:val="00D461A3"/>
    <w:rsid w:val="00D4793E"/>
    <w:rsid w:val="00D66C8D"/>
    <w:rsid w:val="00D72BF3"/>
    <w:rsid w:val="00D806D3"/>
    <w:rsid w:val="00D811CD"/>
    <w:rsid w:val="00D82B98"/>
    <w:rsid w:val="00D83B56"/>
    <w:rsid w:val="00DA33D3"/>
    <w:rsid w:val="00DB2E59"/>
    <w:rsid w:val="00DB358F"/>
    <w:rsid w:val="00DB7FED"/>
    <w:rsid w:val="00DC44F1"/>
    <w:rsid w:val="00DD04A8"/>
    <w:rsid w:val="00DD3C99"/>
    <w:rsid w:val="00DF2772"/>
    <w:rsid w:val="00DF6D26"/>
    <w:rsid w:val="00E32C74"/>
    <w:rsid w:val="00E44EE7"/>
    <w:rsid w:val="00E4520D"/>
    <w:rsid w:val="00E71338"/>
    <w:rsid w:val="00E7305D"/>
    <w:rsid w:val="00E745B7"/>
    <w:rsid w:val="00EA0398"/>
    <w:rsid w:val="00EA780C"/>
    <w:rsid w:val="00EB662C"/>
    <w:rsid w:val="00EB69D3"/>
    <w:rsid w:val="00ED12BA"/>
    <w:rsid w:val="00ED3647"/>
    <w:rsid w:val="00EE6384"/>
    <w:rsid w:val="00F06E6A"/>
    <w:rsid w:val="00F113E4"/>
    <w:rsid w:val="00F13CF0"/>
    <w:rsid w:val="00F1523A"/>
    <w:rsid w:val="00F157A9"/>
    <w:rsid w:val="00F276B2"/>
    <w:rsid w:val="00F31D66"/>
    <w:rsid w:val="00F34DD3"/>
    <w:rsid w:val="00F363EC"/>
    <w:rsid w:val="00F413AC"/>
    <w:rsid w:val="00F42B14"/>
    <w:rsid w:val="00F4411E"/>
    <w:rsid w:val="00F546C6"/>
    <w:rsid w:val="00F555DF"/>
    <w:rsid w:val="00F563AC"/>
    <w:rsid w:val="00F63D70"/>
    <w:rsid w:val="00F85544"/>
    <w:rsid w:val="00F86369"/>
    <w:rsid w:val="00F90649"/>
    <w:rsid w:val="00FA1A94"/>
    <w:rsid w:val="00FA2DAA"/>
    <w:rsid w:val="00FA6773"/>
    <w:rsid w:val="00FA7AF0"/>
    <w:rsid w:val="00FB1F04"/>
    <w:rsid w:val="00FB373A"/>
    <w:rsid w:val="00FB3BEF"/>
    <w:rsid w:val="00FB5895"/>
    <w:rsid w:val="00FC180E"/>
    <w:rsid w:val="00FC2FB9"/>
    <w:rsid w:val="00FC6F0F"/>
    <w:rsid w:val="00FD2F40"/>
    <w:rsid w:val="00FD631A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EEA258"/>
  <w15:chartTrackingRefBased/>
  <w15:docId w15:val="{85D5B4BC-FF83-4245-914D-C64D41EE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5C8"/>
  </w:style>
  <w:style w:type="paragraph" w:styleId="Ttulo1">
    <w:name w:val="heading 1"/>
    <w:basedOn w:val="Normal"/>
    <w:next w:val="Normal"/>
    <w:link w:val="Ttulo1Car"/>
    <w:uiPriority w:val="5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5"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uiPriority w:val="5"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5"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5"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5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Encabezado">
    <w:name w:val="header"/>
    <w:basedOn w:val="Normal"/>
    <w:link w:val="EncabezadoCar"/>
    <w:uiPriority w:val="99"/>
    <w:qFormat/>
    <w:pPr>
      <w:spacing w:line="240" w:lineRule="auto"/>
      <w:ind w:firstLine="0"/>
    </w:pPr>
  </w:style>
  <w:style w:type="character" w:customStyle="1" w:styleId="EncabezadoCar">
    <w:name w:val="Encabezado Car"/>
    <w:basedOn w:val="Fuentedeprrafopredeter"/>
    <w:link w:val="Encabezado"/>
    <w:uiPriority w:val="99"/>
    <w:rsid w:val="00DB2E59"/>
  </w:style>
  <w:style w:type="character" w:styleId="Textodelmarcadordeposicin">
    <w:name w:val="Placeholder Text"/>
    <w:basedOn w:val="Fuentedeprrafopredeter"/>
    <w:uiPriority w:val="99"/>
    <w:semiHidden/>
    <w:rsid w:val="00EB69D3"/>
    <w:rPr>
      <w:color w:val="000000" w:themeColor="text1"/>
    </w:rPr>
  </w:style>
  <w:style w:type="paragraph" w:styleId="Sinespaciado">
    <w:name w:val="No Spacing"/>
    <w:aliases w:val="Sin espaciado;Sin sangría"/>
    <w:uiPriority w:val="3"/>
    <w:qFormat/>
    <w:pPr>
      <w:ind w:firstLine="0"/>
    </w:pPr>
  </w:style>
  <w:style w:type="character" w:customStyle="1" w:styleId="Ttulo1Car">
    <w:name w:val="Título 1 Car"/>
    <w:basedOn w:val="Fuentedeprrafopredeter"/>
    <w:link w:val="Ttulo1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Ttulo2Car">
    <w:name w:val="Título 2 Car"/>
    <w:basedOn w:val="Fuentedeprrafopredeter"/>
    <w:link w:val="Ttulo2"/>
    <w:uiPriority w:val="5"/>
    <w:rsid w:val="00DB2E59"/>
    <w:rPr>
      <w:rFonts w:asciiTheme="majorHAnsi" w:eastAsiaTheme="majorEastAsia" w:hAnsiTheme="majorHAnsi" w:cstheme="majorBidi"/>
      <w:b/>
      <w:bCs/>
    </w:rPr>
  </w:style>
  <w:style w:type="paragraph" w:styleId="Ttulo">
    <w:name w:val="Title"/>
    <w:basedOn w:val="Normal"/>
    <w:next w:val="Normal"/>
    <w:link w:val="TtuloC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</w:rPr>
  </w:style>
  <w:style w:type="character" w:styleId="nfasis">
    <w:name w:val="Emphasis"/>
    <w:basedOn w:val="Fuentedeprrafopredeter"/>
    <w:uiPriority w:val="4"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5"/>
    <w:rsid w:val="00DB2E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Bibliografa">
    <w:name w:val="Bibliography"/>
    <w:basedOn w:val="Normal"/>
    <w:next w:val="Normal"/>
    <w:uiPriority w:val="6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 w:firstLine="0"/>
    </w:pPr>
    <w:rPr>
      <w:i/>
      <w:iCs/>
      <w:color w:val="000000" w:themeColor="text2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  <w:ind w:firstLine="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B69D3"/>
    <w:pPr>
      <w:spacing w:after="120"/>
      <w:ind w:firstLine="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B69D3"/>
    <w:rPr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 w:firstLine="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 w:firstLine="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B69D3"/>
    <w:pPr>
      <w:spacing w:after="120"/>
      <w:ind w:left="360" w:firstLine="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B69D3"/>
    <w:rPr>
      <w:sz w:val="22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EB69D3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spacing w:line="240" w:lineRule="auto"/>
      <w:ind w:left="4320" w:firstLine="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69D3"/>
    <w:pPr>
      <w:spacing w:line="240" w:lineRule="auto"/>
      <w:ind w:firstLine="0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69D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69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69D3"/>
    <w:rPr>
      <w:b/>
      <w:bCs/>
      <w:sz w:val="22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pPr>
      <w:ind w:firstLine="0"/>
    </w:pPr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pPr>
      <w:spacing w:line="240" w:lineRule="auto"/>
      <w:ind w:firstLine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69D3"/>
    <w:pPr>
      <w:spacing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69D3"/>
    <w:rPr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rsid w:val="00EB69D3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table" w:styleId="Tablaconcuadrcula">
    <w:name w:val="Table Grid"/>
    <w:basedOn w:val="Tab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detab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DireccinHTML">
    <w:name w:val="HTML Address"/>
    <w:basedOn w:val="Normal"/>
    <w:link w:val="DireccinHTMLC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 w:firstLine="0"/>
      <w:jc w:val="center"/>
    </w:pPr>
    <w:rPr>
      <w:i/>
      <w:iCs/>
      <w:color w:val="6E6E6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B69D3"/>
    <w:rPr>
      <w:i/>
      <w:iCs/>
      <w:color w:val="6E6E6E" w:themeColor="accent1" w:themeShade="80"/>
    </w:r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aconvietas">
    <w:name w:val="List Bullet"/>
    <w:basedOn w:val="Normal"/>
    <w:uiPriority w:val="8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aconnmeros">
    <w:name w:val="List Number"/>
    <w:basedOn w:val="Normal"/>
    <w:uiPriority w:val="8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spacing w:line="240" w:lineRule="auto"/>
      <w:ind w:firstLine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spacing w:line="240" w:lineRule="auto"/>
      <w:ind w:left="4320" w:firstLine="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customStyle="1" w:styleId="Ttulo21">
    <w:name w:val="Título 21"/>
    <w:basedOn w:val="Normal"/>
    <w:uiPriority w:val="1"/>
    <w:qFormat/>
    <w:pPr>
      <w:ind w:firstLine="0"/>
      <w:jc w:val="center"/>
    </w:p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99"/>
    <w:qFormat/>
    <w:rPr>
      <w:vertAlign w:val="superscript"/>
    </w:rPr>
  </w:style>
  <w:style w:type="table" w:customStyle="1" w:styleId="InformeAPA">
    <w:name w:val="Informe APA"/>
    <w:basedOn w:val="Tablanormal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7"/>
    <w:qFormat/>
    <w:pPr>
      <w:spacing w:before="240"/>
      <w:ind w:firstLine="0"/>
      <w:contextualSpacing/>
    </w:pPr>
  </w:style>
  <w:style w:type="paragraph" w:styleId="Piedepgina">
    <w:name w:val="footer"/>
    <w:basedOn w:val="Normal"/>
    <w:link w:val="PiedepginaCar"/>
    <w:uiPriority w:val="99"/>
    <w:qFormat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2E59"/>
  </w:style>
  <w:style w:type="character" w:styleId="Refdecomentario">
    <w:name w:val="annotation reference"/>
    <w:basedOn w:val="Fuentedeprrafopredeter"/>
    <w:uiPriority w:val="99"/>
    <w:semiHidden/>
    <w:unhideWhenUsed/>
    <w:rsid w:val="00EB69D3"/>
    <w:rPr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sid w:val="00EB69D3"/>
    <w:pPr>
      <w:spacing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B69D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EB69D3"/>
    <w:rPr>
      <w:i/>
      <w:iCs/>
      <w:color w:val="6E6E6E" w:themeColor="accent1" w:themeShade="80"/>
    </w:rPr>
  </w:style>
  <w:style w:type="table" w:styleId="Tabladecuadrcula4-nfasis4">
    <w:name w:val="Grid Table 4 Accent 4"/>
    <w:basedOn w:val="Tablanormal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117E47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atascience.eu/es/programacion/estimacion-de-maxima-verosimilitud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www.kaggle.com/datasets/abhishekbagwan/heart-dataset-csv/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adato\AppData\Roaming\Microsoft\Templates\Documento%20de%20estilo%20APA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employees xmlns="http://schemas.microsoft.com/temp/samples">
  <employee>
    <CustomerName/>
    <CompanyName/>
    <SenderAddress/>
    <Address/>
  </employee>
</employe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customXml/itemProps2.xml><?xml version="1.0" encoding="utf-8"?>
<ds:datastoreItem xmlns:ds="http://schemas.openxmlformats.org/officeDocument/2006/customXml" ds:itemID="{959A2D58-0F72-4669-AAF9-5522A914A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de estilo APA.dotx</Template>
  <TotalTime>10130</TotalTime>
  <Pages>16</Pages>
  <Words>1775</Words>
  <Characters>9767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zadato</dc:creator>
  <cp:keywords/>
  <dc:description/>
  <cp:lastModifiedBy>Camilo c</cp:lastModifiedBy>
  <cp:revision>42</cp:revision>
  <dcterms:created xsi:type="dcterms:W3CDTF">2022-09-15T09:02:00Z</dcterms:created>
  <dcterms:modified xsi:type="dcterms:W3CDTF">2023-11-29T10:33:00Z</dcterms:modified>
</cp:coreProperties>
</file>